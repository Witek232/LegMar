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701" w:rsidRDefault="00E13701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:rsidR="00E13701" w:rsidRDefault="00E13701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Halina Wysocka</w:t>
      </w:r>
    </w:p>
    <w:p w:rsidR="00E13701" w:rsidRDefault="00E13701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ŚWIADECTWO</w:t>
      </w:r>
    </w:p>
    <w:p w:rsidR="00E13701" w:rsidRDefault="00E137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3701" w:rsidRDefault="00E137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Nazywam się Helena Wysocka. W Legionie Maryi jestem od 19 lat. O Legionie Maryi usłyszałam podczas rekolekcji, które głosił Ks. Kanonik Zdzisław Ciżmiński opiekun duchowy Kmicjum Legionu Maryi w Zamościu. Ks . Zdzisław wraz z legionistami przybył do nas na zaproszenie ówczesnego proboszcza jarosławskiej Kolegiaty, Ks. Aleksandra Kustry. Usłyszałam o Legionie Maryi, jego duchowości i apostolstwie i zgłosiłam się do tego Stowarzyszenia, które wówczas w naszej parafii powstało. Było to 30 kwietnia 2001r. Przez 6 lat byłam skarbnikiem a 7 października 2008r., od Święta Matki Bożej Różańcowej  zostałam Prezydentem.  Cieszę się, że mogę należeć do Legionu Maryi. Maryja jest Matką Jezusa, ale i naszą Matką. Wierzę, że przez Maryję mogę zbliżyć się do Boga. Za Jej przyczyną uzyskałam wiele łask w swoim życiu, między innymi łaskę uzdrowienia z choroby nowotworowej, łaskę macierzyństwa oraz wiele łask duchowych. </w:t>
      </w:r>
    </w:p>
    <w:p w:rsidR="00E13701" w:rsidRDefault="00E137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 chciałabym przekazać innym? Niektórzy ludzie myślą o Bogu a nie wiedzą, że za przyczyną Matki Bożej szybciej mogą wyprosić dla siebie i dla swojej rodziny łaski. Dzięki Niej możemy iść drogą przykazań Bożych. Modląc się stajemy się lepsi i mądrzejsi. </w:t>
      </w:r>
    </w:p>
    <w:p w:rsidR="00E13701" w:rsidRDefault="00E137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Polsce jest około 6.000 czynnych legionistów, 18.700 wspierających, w świecie 3 mln czynnych, 7 mln wspierających. Poparcia i błogosławieństwa Legionu Maryi udzieliło 6 papieży między innymi nasz Ojciec Święty Jan Paweł II, a Benedykt XVI udzielił błogosławieństwa z okazji 85. rocznicy powstania Legionu Maryi.</w:t>
      </w:r>
    </w:p>
    <w:p w:rsidR="00E13701" w:rsidRDefault="00E137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Legionista swoją pracą apostolską i modlitwą uświęca siebie i swoje otoczenie. Legion uformowany jest jak armia na wzór legionów starożytnego Rzymu. Z niego wziął nazwę i podział administracyjny. Dlatego każdy legionista wziął sobie za cel służyć Maryi tak jak żołnierz w boju. W ciągu tych 20 lat pracy w Legionu Maryi wykonywaliśmy takie prace jak: odwiedzanie chorych i samotnych oraz obojętnych religijnie w domach, szpitalach i Domach Opieki. Podczas Nawiedzenia Obrazu Matki Bożej w naszych rodzinach chodziliśmy od domu do domu i informowaliśmy kiedy i do której rodziny przybędzie Matka Boża. Tak też było podczas Nawiedzenia Obrazu Jezusa Miłosiernego. Opiekujemy się kapliczkami i krzyżami przydrożnymi, wykonujemy prace wynikające z potrzeb parafii, przygotowujemy dzieci do Pierwszej Komunii Świętej, w dniach 27 listopada i 8 grudnia rozdajemy Cudowne Medaliki. Zadaniem naszym jest zakładanie nowych Prezydiów Legionu Maryi w nowych parafiach. </w:t>
      </w:r>
    </w:p>
    <w:p w:rsidR="00E13701" w:rsidRDefault="00E137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Od czasu wstąpienia do Legionu Maryi jestem codziennie na Mszy św. Chrystus stał się dla mnie wszystkim. Chciałabym nadal służyć Maryi i ukazywać ludziom jak żyć pod Jej </w:t>
      </w:r>
    </w:p>
    <w:p w:rsidR="00E13701" w:rsidRDefault="00E1370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opieką. Codzienna modlitwa i cotygodniowe spotkania bardziej  mnie do tego zachęcają a modlitwa we wspólnocie umacnia. W naszym Prezydium jest nas obecnie 10 osób lecz bardzo chciałabym aby było nas więcej. Zachęcam więc kogo mogę do wstąpienia do naszego Stowarzyszenia i uważam, że poświęcony Maryi czas każdemu Ona stokrotnie wynagrodzi.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13701" w:rsidSect="00E13701">
      <w:pgSz w:w="11906" w:h="16838"/>
      <w:pgMar w:top="851" w:right="1418" w:bottom="851" w:left="1418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13701"/>
    <w:rsid w:val="00E137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after="0" w:line="360" w:lineRule="auto"/>
      <w:outlineLvl w:val="0"/>
    </w:pPr>
    <w:rPr>
      <w:i/>
      <w:iCs/>
      <w:sz w:val="28"/>
      <w:szCs w:val="28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hAnsi="Cambria" w:cs="Cambria"/>
      <w:b/>
      <w:bCs/>
      <w:kern w:val="32"/>
      <w:sz w:val="32"/>
      <w:szCs w:val="32"/>
      <w:lang w:eastAsia="en-US"/>
    </w:rPr>
  </w:style>
  <w:style w:type="paragraph" w:styleId="Title">
    <w:name w:val="Title"/>
    <w:basedOn w:val="Normal"/>
    <w:link w:val="TitleChar"/>
    <w:uiPriority w:val="99"/>
    <w:qFormat/>
    <w:pPr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99"/>
    <w:rPr>
      <w:rFonts w:ascii="Cambria" w:hAnsi="Cambria" w:cs="Cambria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618</TotalTime>
  <Pages>2</Pages>
  <Words>433</Words>
  <Characters>2473</Characters>
  <Application>Microsoft Office Outlook</Application>
  <DocSecurity>0</DocSecurity>
  <Lines>0</Lines>
  <Paragraphs>0</Paragraphs>
  <ScaleCrop>false</ScaleCrop>
  <Company>Prywatny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SOBOL</dc:creator>
  <cp:keywords/>
  <dc:description/>
  <cp:lastModifiedBy>K.E</cp:lastModifiedBy>
  <cp:revision>18</cp:revision>
  <cp:lastPrinted>2020-08-08T09:05:00Z</cp:lastPrinted>
  <dcterms:created xsi:type="dcterms:W3CDTF">2020-07-13T06:37:00Z</dcterms:created>
  <dcterms:modified xsi:type="dcterms:W3CDTF">2020-09-11T15:02:00Z</dcterms:modified>
</cp:coreProperties>
</file>