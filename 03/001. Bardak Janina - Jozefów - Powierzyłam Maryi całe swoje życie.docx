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BAF" w:rsidRDefault="00A74BAF">
      <w:pPr>
        <w:pStyle w:val="NormalWeb"/>
        <w:spacing w:before="0" w:beforeAutospacing="0"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Janina Bardak </w:t>
      </w:r>
    </w:p>
    <w:p w:rsidR="00A74BAF" w:rsidRDefault="00A74BAF">
      <w:pPr>
        <w:pStyle w:val="NormalWeb"/>
        <w:spacing w:before="0" w:beforeAutospacing="0"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Prezydium Legionu Maryi</w:t>
      </w:r>
    </w:p>
    <w:p w:rsidR="00A74BAF" w:rsidRDefault="00A74BAF">
      <w:pPr>
        <w:pStyle w:val="NormalWeb"/>
        <w:spacing w:before="0" w:beforeAutospacing="0"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pw.  Matki Bożej Niepokalanie Poczętej </w:t>
      </w:r>
    </w:p>
    <w:p w:rsidR="00A74BAF" w:rsidRDefault="00A74BAF">
      <w:pPr>
        <w:pStyle w:val="NormalWeb"/>
        <w:spacing w:before="0" w:beforeAutospacing="0"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Józefów</w:t>
      </w:r>
    </w:p>
    <w:p w:rsidR="00A74BAF" w:rsidRDefault="00A74BAF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A74BAF" w:rsidRDefault="00A74BAF">
      <w:pPr>
        <w:pStyle w:val="NormalWeb"/>
        <w:spacing w:before="0" w:beforeAutospacing="0"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POWIERZYŁAM MARYI CAŁE SWOJE ŻYCIE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Legionu Maryi należę od początku jego istnienia w naszej parafii tj. od 1992 r.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Prezydium pw. Matki Bożej Niepokalanie Poczętej pełniłam przez 12 lat funkcję sekretarza, a przez następne 8 lat byłam wiceprezydentem.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Współuczestniczyłam w zakładaniu prezydiów legionowych w Suścu i w Krasnobrodzie.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Jestem Panu Bogu i Matce Najświętszej bardzo wdzięczna za dar legionowego powołania. Z perspektywy czasu coraz bardziej rozumiem, jak wiele Legion Maryi zmienił w moim życiu, o ile byłoby ono uboższe, gdybym nie odpowiedziała pozytywnie na Boże zaproszenie.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Wiara zawsze była ważna, wyniosłam ją z domu rodzinnego - to największy skarb, jaki mogą dać rodzice swoim dzieciom. Starałam się nią żyć, lecz czułam niepokój, że nie wykorzystuję w pełni czasu, który został mi dany, a przecież każdy dzień jest łaską i nie można go zmarnować.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Dopiero w Legionie odnalazłam spokój i radość, bo wyraźnie ukierunkowałam swoje życie na Boga i bardziej Mu zaufałam. 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Mam pewność, że jestem na właściwej drodze.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Legionie zrozumiałam głębiej, co znaczy być powołanym do świętości, jak ważny jest wysiłek w pracy nad sobą, jak ważna jest w naszym życiu pokora, cierpliwość, wytrwałość i... odwaga. Nic z tych wartości nie osiągniemy sami bez zjednoczenia z Chrystusem, bez światła Ducha Świętego i opieki Matki Bożej, bez zanurzenia się w Boże miłosierdzie. Gdy patrzę na siebie po latach, widzę wciąż słabego upadającego człowieka, ale jest to już inny człowiek, jak dawniej. W pracy legionowej zrealizowałam pragnienie swojego serca, by być blisko ludzi starszych, chorych i samotnych. Być Cyrenejczykiem pomagającym im dźwigać krzyż życia. Spotkanie Chrystusa w takim człowieku jest dla mnie bardzo głębokim przeżyciem. 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Legion pomógł mi bardziej odkryć wartość Mszy Świętej. Zrozumiałam jak ważne jest częste, w miarę codzienne, w niej uczestniczenie. Składam na ołtarzu swoje codzienne maleńkie ofiary, a otrzymuję skarby – Słowo Boże i Ciało Chrystusa. 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Często bywa w życiu ciężko, ogarnia mnie lęk, dokucza poczucie osamotnienia, powtarzam wówczas słowa: „ Nie bój się, nie lękaj się, Bóg sam wystarczy”.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Kiedyś, dawno temu, gdy miałam zaledwie szesnaście lat, moja chora mama jakby przeczuwając, że wkrótce odejdzie, oddała mnie w opiekę Matce Bożej. Później, po latach, składając legionowe przyrzeczenie, z wielkim wzruszeniem ponowiłam to oddanie, powierzając Maryi całe swoje życie. Ona jest dla mnie wzorem, ciągle doznaję Jej czułej Matczynej opieki, jest to dla mnie wielką radością i źródłem duchowej siły. 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Myślę, że dzisiejszemu światu coraz bardziej egoistycznemu i coraz bardziej zmaterializowanemu, trzeba wciąż przypominać, że jest miłość, że Bóg jest miłością i że mamy kochać. To jest również moje zadanie jako legionisty, a więc do dzieła! Z Bożą pomocą!</w:t>
      </w: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A74BAF" w:rsidRDefault="00A74BAF">
      <w:pPr>
        <w:pStyle w:val="NormalWeb"/>
        <w:spacing w:before="0" w:beforeAutospacing="0"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Jestem całkowicie Twoja, moja Królowo, moja Matko i wszystko, co posiadam jest Twoje.</w:t>
      </w:r>
    </w:p>
    <w:p w:rsidR="00A74BAF" w:rsidRDefault="00A74BAF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A74BAF" w:rsidRDefault="00A74BAF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A74BAF" w:rsidRDefault="00A74BAF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A74BAF" w:rsidRDefault="00A74BAF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A74BAF" w:rsidRDefault="00A74BAF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sectPr w:rsidR="00A74BAF" w:rsidSect="00A74BAF">
      <w:pgSz w:w="11906" w:h="16838"/>
      <w:pgMar w:top="1418" w:right="1418" w:bottom="1418" w:left="1418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4BAF"/>
    <w:rsid w:val="00A74B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Calibri"/>
      <w:lang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19" w:line="240" w:lineRule="auto"/>
    </w:pPr>
    <w:rPr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144</TotalTime>
  <Pages>2</Pages>
  <Words>431</Words>
  <Characters>2461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Użytkownik</dc:creator>
  <cp:keywords/>
  <dc:description/>
  <cp:lastModifiedBy>K.E</cp:lastModifiedBy>
  <cp:revision>8</cp:revision>
  <cp:lastPrinted>2020-08-08T08:28:00Z</cp:lastPrinted>
  <dcterms:created xsi:type="dcterms:W3CDTF">2020-03-27T10:39:00Z</dcterms:created>
  <dcterms:modified xsi:type="dcterms:W3CDTF">2020-09-11T14:28:00Z</dcterms:modified>
</cp:coreProperties>
</file>