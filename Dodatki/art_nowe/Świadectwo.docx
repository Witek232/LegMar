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2F4" w:rsidRDefault="00E152F4">
      <w:pPr>
        <w:pStyle w:val="Title"/>
        <w:spacing w:line="360" w:lineRule="auto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i/>
          <w:iCs/>
          <w:sz w:val="24"/>
          <w:szCs w:val="24"/>
        </w:rPr>
        <w:t>Halina Wysocka</w:t>
      </w:r>
      <w:r>
        <w:rPr>
          <w:b w:val="0"/>
          <w:bCs w:val="0"/>
          <w:sz w:val="24"/>
          <w:szCs w:val="24"/>
        </w:rPr>
        <w:t xml:space="preserve"> </w:t>
      </w:r>
    </w:p>
    <w:p w:rsidR="00E152F4" w:rsidRDefault="00E152F4">
      <w:pPr>
        <w:pStyle w:val="Title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ŚWIADECTWO</w:t>
      </w:r>
    </w:p>
    <w:p w:rsidR="00E152F4" w:rsidRDefault="00E152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Nazywam się Helena Wysocka. W Legionie Maryi jestem od 19 lat. O Legionie Maryi usłyszałam podczas rekolekcji, które głosił Ks. Kanonik Zdzisław Ciżmiński opiekun duchowy Kmicjum Legionu Maryi w Zamościu. Ks. Zdzisław wraz z legionistami przybył do nas na zaproszenie ówczesnego proboszcza jarosławskiej Kolegiaty, Ks. Aleksandra Kustry. Usłyszałam o Legionie Maryi, jego duchowości i apostolstwie i zgłosiłam się do tego Stowarzyszenia, które wówczas w naszej parafii powstało. Było to 30 kwietnia 2001r. Przez 6 lat byłam skarbnikiem a 7 października 2008r., od Święta Matki Bożej Różańcowej  zostałam Prezydentem.  Cieszę się, że mogę należeć do Legionu Maryi. Maryja jest Matką Jezusa, ale i naszą Matką. Wierzę, że przez Maryję mogę zbliżyć się do Boga. Za Jej przyczyną uzyskałam wiele łask w swoim życiu, między innymi łaskę uzdrowienia z choroby nowotworowej, łaskę macierzyństwa oraz wiele łask duchowych. </w:t>
      </w:r>
    </w:p>
    <w:p w:rsidR="00E152F4" w:rsidRDefault="00E152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chciałabym przekazać innym? Niektórzy ludzie myślą o Bogu a nie wiedzą, że za przyczyną Matki Bożej szybciej mogą wyprosić dla siebie i dla swojej rodziny łaski. Dzięki Niej możemy iść drogą przykazań Bożych. Modląc się stajemy się lepsi i mądrzejsi. </w:t>
      </w:r>
    </w:p>
    <w:p w:rsidR="00E152F4" w:rsidRDefault="00E15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Polsce jest około 6.000 czynnych legionistów, 18.700 wspierających, w świecie 3 mln czynnych, 7 mln wspierających. Poparcia i błogosławieństwa Legionu Maryi udzieliło 6 papieży między innymi nasz Ojciec Święty Jan Paweł II, a Benedykt XVI udzielił błogosławieństwa z okazji 85. rocznicy powstania Legionu Maryi</w:t>
      </w:r>
    </w:p>
    <w:p w:rsidR="00E152F4" w:rsidRDefault="00E15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Legionista swoją pracą apostolską i modlitwą uświęca siebie i swoje otoczenie. Legion uformowany jest jak armia na wzór legionów starożytnego Rzymu. Z niego wziął nazwę i podział administracyjny. Dlatego każdy legionista wziął sobie za cel służyć Maryi tak jak żołnierz w boju. W ciągu tych 20 lat pracy w Legionu Maryi wykonywaliśmy takie prace jak: odwiedzanie chorych i samotnych oraz obojętnych religijnie w domach, szpitalach i Domach Opieki. Podczas Nawiedzenia Obrazu Matki Bożej w naszych rodzinach chodziliśmy od domu do domu i informowaliśmy kiedy i do której rodziny przybędzie Matka Boża. Tak też było podczas Nawiedzenia Obrazu Jezusa Miłosiernego. Opiekujemy się kapliczkami i krzyżami przydrożnymi, wykonujemy prace wynikające z potrzeb parafii, przygotowujemy dzieci do Pierwszej Komunii Świętej, w dniach 27 listopada i 8 grudnia rozdajemy Cudowne Medaliki. Zadaniem naszym jest zakładanie nowych Prezydiów Legionu Maryi w nowych parafiach. </w:t>
      </w:r>
    </w:p>
    <w:p w:rsidR="00E152F4" w:rsidRDefault="00E15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 czasu wstąpienia do Legionu Maryi jestem codziennie na Mszy św. Chrystus stał się dla mnie wszystkim. Chciałabym nadal służyć Maryi i ukazywać ludziom jak żyć pod Jej opieką. Codzienna modlitwa i cotygodniowe spotkania bardziej  mnie do tego zachęcają a modlitwa we wspólnocie umacnia. W naszym Prezydium jest nas obecnie 10 osób lecz bardzo chciałabym aby było nas więcej. Zachęcam więc kogo mogę do wstąpienia do naszego Stowarzyszenia i uważam, że poświęcony Maryi czas każdemu Ona stokrotnie wynagrodzi.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52F4" w:rsidRDefault="00E152F4">
      <w:pPr>
        <w:pStyle w:val="Heading1"/>
      </w:pPr>
    </w:p>
    <w:sectPr w:rsidR="00E152F4" w:rsidSect="00E152F4">
      <w:pgSz w:w="11906" w:h="16838"/>
      <w:pgMar w:top="851" w:right="1418" w:bottom="851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152F4"/>
    <w:rsid w:val="00E15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after="0" w:line="360" w:lineRule="auto"/>
      <w:jc w:val="right"/>
      <w:outlineLvl w:val="0"/>
    </w:pPr>
    <w:rPr>
      <w:rFonts w:cstheme="minorBidi"/>
      <w:i/>
      <w:iCs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F4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Title">
    <w:name w:val="Title"/>
    <w:basedOn w:val="Normal"/>
    <w:link w:val="TitleChar"/>
    <w:uiPriority w:val="99"/>
    <w:qFormat/>
    <w:pPr>
      <w:spacing w:after="0" w:line="240" w:lineRule="auto"/>
      <w:jc w:val="center"/>
    </w:pPr>
    <w:rPr>
      <w:rFonts w:cstheme="minorBidi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rPr>
      <w:rFonts w:ascii="Cambria" w:hAnsi="Cambria" w:cs="Cambria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615</TotalTime>
  <Pages>2</Pages>
  <Words>433</Words>
  <Characters>2471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SOBOL</dc:creator>
  <cp:keywords/>
  <dc:description/>
  <cp:lastModifiedBy>K.E</cp:lastModifiedBy>
  <cp:revision>17</cp:revision>
  <dcterms:created xsi:type="dcterms:W3CDTF">2020-07-13T06:37:00Z</dcterms:created>
  <dcterms:modified xsi:type="dcterms:W3CDTF">2021-01-13T13:11:00Z</dcterms:modified>
</cp:coreProperties>
</file>