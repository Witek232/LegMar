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4C22" w:rsidRDefault="00C34C22">
      <w:pPr>
        <w:pStyle w:val="NormalWeb"/>
        <w:spacing w:before="0" w:beforeAutospacing="0" w:after="0" w:line="360" w:lineRule="auto"/>
        <w:jc w:val="both"/>
        <w:rPr>
          <w:i/>
          <w:iCs/>
        </w:rPr>
      </w:pPr>
      <w:r>
        <w:rPr>
          <w:i/>
          <w:iCs/>
        </w:rPr>
        <w:t>S. Grażyna i s. Danuta</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center"/>
        <w:rPr>
          <w:b/>
          <w:bCs/>
        </w:rPr>
      </w:pPr>
      <w:r>
        <w:rPr>
          <w:b/>
          <w:bCs/>
        </w:rPr>
        <w:t>POWSTANIE PREZYDIÓW I KURII LEGIONU MARYI</w:t>
      </w:r>
    </w:p>
    <w:p w:rsidR="00C34C22" w:rsidRDefault="00C34C22">
      <w:pPr>
        <w:pStyle w:val="NormalWeb"/>
        <w:spacing w:before="0" w:beforeAutospacing="0" w:after="0" w:line="360" w:lineRule="auto"/>
        <w:jc w:val="center"/>
        <w:rPr>
          <w:b/>
          <w:bCs/>
        </w:rPr>
      </w:pPr>
      <w:r>
        <w:rPr>
          <w:b/>
          <w:bCs/>
        </w:rPr>
        <w:t xml:space="preserve">PRZY PARAFII ŚW. MICHAŁA ARCHANIOŁA </w:t>
      </w:r>
    </w:p>
    <w:p w:rsidR="00C34C22" w:rsidRDefault="00C34C22">
      <w:pPr>
        <w:pStyle w:val="NormalWeb"/>
        <w:spacing w:before="0" w:beforeAutospacing="0" w:after="0" w:line="360" w:lineRule="auto"/>
        <w:jc w:val="center"/>
      </w:pPr>
      <w:r>
        <w:rPr>
          <w:b/>
          <w:bCs/>
        </w:rPr>
        <w:t>W ZAMOŚCIU</w:t>
      </w:r>
    </w:p>
    <w:p w:rsidR="00C34C22" w:rsidRDefault="00C34C22">
      <w:pPr>
        <w:pStyle w:val="NormalWeb"/>
        <w:spacing w:before="0" w:beforeAutospacing="0" w:after="0" w:line="360" w:lineRule="auto"/>
      </w:pPr>
    </w:p>
    <w:p w:rsidR="00C34C22" w:rsidRDefault="00C34C22">
      <w:pPr>
        <w:pStyle w:val="NormalWeb"/>
        <w:spacing w:before="0" w:beforeAutospacing="0" w:after="0" w:line="360" w:lineRule="auto"/>
        <w:ind w:firstLine="708"/>
        <w:jc w:val="both"/>
      </w:pPr>
      <w:r>
        <w:t>Informacja o Legionie Maryi pojawiła się w 17 września 1991 r., kiedy to legioniści</w:t>
      </w:r>
    </w:p>
    <w:p w:rsidR="00C34C22" w:rsidRDefault="00C34C22">
      <w:pPr>
        <w:pStyle w:val="NormalWeb"/>
        <w:spacing w:before="0" w:beforeAutospacing="0" w:after="0" w:line="360" w:lineRule="auto"/>
        <w:jc w:val="both"/>
      </w:pPr>
      <w:r>
        <w:t>z Katedry wraz z s. Julią Rodzik, zorganizowali „niedzielę informacyjną” w parafii pw. Świętego Michała Archanioła w Zamościu.</w:t>
      </w:r>
    </w:p>
    <w:p w:rsidR="00C34C22" w:rsidRDefault="00C34C22">
      <w:pPr>
        <w:pStyle w:val="NormalWeb"/>
        <w:spacing w:before="0" w:beforeAutospacing="0" w:after="0" w:line="360" w:lineRule="auto"/>
        <w:ind w:firstLine="708"/>
        <w:jc w:val="both"/>
      </w:pPr>
      <w:r>
        <w:t>Spotkanie to odbyło się za zgodą ówczesnego proboszcza Ks. kanonika Eugeniusza Golińskiego w porozumieniu z moderatorem Legionu Maryi Ks. Zdzisławem Ciżmińskim i wtedy zgłosiło się ok.40 osób.</w:t>
      </w:r>
    </w:p>
    <w:p w:rsidR="00C34C22" w:rsidRDefault="00C34C22">
      <w:pPr>
        <w:pStyle w:val="NormalWeb"/>
        <w:spacing w:before="0" w:beforeAutospacing="0" w:after="0" w:line="360" w:lineRule="auto"/>
        <w:ind w:firstLine="708"/>
        <w:jc w:val="both"/>
      </w:pPr>
      <w:r>
        <w:t>I Prezydium pw. Matki Bożej Nieustającej Pomocy powstało 17 grudnia 1991r. Przyrzeczenia złożyło 14 osób w 1992 r., a kierownikiem duchowym został wyznaczony przez proboszcza, Ks. Jerzy Piluś. Ponieważ przybywali nowi członkowie, należało utworzyć kolejne prezydium i tak powstało II Prezydium pw. Matki Bożej Licheńskiej 20 grudnia 1992 r., w którym funkcję kierownika duchowego objął również Ks. Jerzy Piluś. 13 października 1993 r. powstało prezydium pw. Matki Bożej Królowej Różańca Świętego, którego kierownikiem duchowym został Ks. Jan Cielica. Ponieważ zainteresowanie Legionem Maryi pojawiło się wśród młodzieży, powstało Prezydium młodzieżowe pw Matki Bożej Częstochowskiej, którego kierownikiem duchowym został Ks. Stanisław Szałański.</w:t>
      </w:r>
    </w:p>
    <w:p w:rsidR="00C34C22" w:rsidRDefault="00C34C22">
      <w:pPr>
        <w:pStyle w:val="NormalWeb"/>
        <w:spacing w:before="0" w:beforeAutospacing="0" w:after="0" w:line="360" w:lineRule="auto"/>
        <w:jc w:val="both"/>
      </w:pPr>
      <w:r>
        <w:t>12 maja 1994 r. powstało IV Prezydium pw Matki Bożej Fatimskiej z podziału III Prezydium pw. Matki Bożej Królowej Różańca Świętego.</w:t>
      </w:r>
    </w:p>
    <w:p w:rsidR="00C34C22" w:rsidRDefault="00C34C22">
      <w:pPr>
        <w:pStyle w:val="NormalWeb"/>
        <w:spacing w:before="0" w:beforeAutospacing="0" w:after="0" w:line="360" w:lineRule="auto"/>
        <w:jc w:val="both"/>
      </w:pPr>
      <w:r>
        <w:t>W listopadzie 1994 r. Prezydium Matki Bożej Fatimskiej, korzystając z obecności Ks. Stanisława Zająca z Lublina, zorganizowało niedzielę informacyjną, w efekcie której utworzono V Prezydium pw. Matki Bożej Pięknej Miłości, kierownikiem duchowym został Ks. kanonik Eugeniusz Goliński. Również w tym czasie powstało Prezydium dziecięce pw. Najświętszej Maryi Panny z kierownikiem duchowym Ks. Stanisławem Szałańskim.</w:t>
      </w:r>
    </w:p>
    <w:p w:rsidR="00C34C22" w:rsidRDefault="00C34C22">
      <w:pPr>
        <w:pStyle w:val="NormalWeb"/>
        <w:spacing w:before="0" w:beforeAutospacing="0" w:after="0" w:line="360" w:lineRule="auto"/>
        <w:jc w:val="both"/>
      </w:pPr>
      <w:r>
        <w:t>W związku z rozwojem Legionu Maryi w parafii na wniosek Ks. Zdzisława Ciżmińskiego i Ks. Stanisława Zająca za zgodą ówczesnego proboszcza Ks. Eugeniusza Golińskiego, w dniu 27 listopada 1995 r. została utworzona Kuria Legionu Maryi pw. Matki Bożej Dobrej Rady.</w:t>
      </w:r>
    </w:p>
    <w:p w:rsidR="00C34C22" w:rsidRDefault="00C34C22">
      <w:pPr>
        <w:pStyle w:val="NormalWeb"/>
        <w:spacing w:before="0" w:beforeAutospacing="0" w:after="0" w:line="360" w:lineRule="auto"/>
        <w:jc w:val="both"/>
      </w:pPr>
      <w:r>
        <w:t>Kierownikiem duchowym Kurii został wyznaczony przez Ks. Biskupa ordynariusza J.E. Jana Śrutwę Ks. kanonik Eugeniusz Goliński oraz wybrano Zarząd Kurii i tak:</w:t>
      </w:r>
    </w:p>
    <w:p w:rsidR="00C34C22" w:rsidRDefault="00C34C22">
      <w:pPr>
        <w:pStyle w:val="NormalWeb"/>
        <w:spacing w:before="0" w:beforeAutospacing="0" w:after="0" w:line="360" w:lineRule="auto"/>
        <w:ind w:left="708"/>
        <w:jc w:val="both"/>
      </w:pPr>
      <w:r>
        <w:t>prezydentem została s. Grażyna Kutyła,</w:t>
      </w:r>
    </w:p>
    <w:p w:rsidR="00C34C22" w:rsidRDefault="00C34C22">
      <w:pPr>
        <w:pStyle w:val="NormalWeb"/>
        <w:spacing w:before="0" w:beforeAutospacing="0" w:after="0" w:line="360" w:lineRule="auto"/>
        <w:ind w:left="708"/>
        <w:jc w:val="both"/>
      </w:pPr>
      <w:r>
        <w:t>wiceprezydentem s. Krystyna Braszko,</w:t>
      </w:r>
    </w:p>
    <w:p w:rsidR="00C34C22" w:rsidRDefault="00C34C22">
      <w:pPr>
        <w:pStyle w:val="NormalWeb"/>
        <w:spacing w:before="0" w:beforeAutospacing="0" w:after="0" w:line="360" w:lineRule="auto"/>
        <w:ind w:left="708"/>
        <w:jc w:val="both"/>
      </w:pPr>
      <w:r>
        <w:t>sekretarzem s. Maria Górna,</w:t>
      </w:r>
    </w:p>
    <w:p w:rsidR="00C34C22" w:rsidRDefault="00C34C22">
      <w:pPr>
        <w:pStyle w:val="NormalWeb"/>
        <w:spacing w:before="0" w:beforeAutospacing="0" w:after="0" w:line="360" w:lineRule="auto"/>
        <w:ind w:left="708"/>
        <w:jc w:val="both"/>
      </w:pPr>
      <w:r>
        <w:t>skarbnikiem s. Elżbieta Wojda,</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W skład Kurii weszły wszystkie prezydia istniejące przy parafii Świętego Michała oraz trzy prezydia założone w terenie: w parafii Stary Zamość, w parafii Krasne oraz w parafii Nielisz.</w:t>
      </w:r>
    </w:p>
    <w:p w:rsidR="00C34C22" w:rsidRDefault="00C34C22">
      <w:pPr>
        <w:pStyle w:val="NormalWeb"/>
        <w:spacing w:before="0" w:beforeAutospacing="0" w:after="0" w:line="360" w:lineRule="auto"/>
        <w:jc w:val="both"/>
        <w:rPr>
          <w:i/>
          <w:iCs/>
        </w:rPr>
      </w:pPr>
    </w:p>
    <w:p w:rsidR="00C34C22" w:rsidRDefault="00C34C22">
      <w:pPr>
        <w:pStyle w:val="NormalWeb"/>
        <w:spacing w:before="0" w:beforeAutospacing="0" w:after="0" w:line="360" w:lineRule="auto"/>
        <w:jc w:val="both"/>
      </w:pPr>
      <w:r>
        <w:t>Struktury w poszczególnych prezydiach w okresie ich powołania przedstawiały się następująco:</w:t>
      </w:r>
    </w:p>
    <w:p w:rsidR="00C34C22" w:rsidRDefault="00C34C22">
      <w:pPr>
        <w:pStyle w:val="NormalWeb"/>
        <w:spacing w:before="0" w:beforeAutospacing="0" w:after="0" w:line="360" w:lineRule="auto"/>
        <w:jc w:val="both"/>
      </w:pPr>
      <w:r>
        <w:t>I Prezydium pw. Matki Bożej Nieustającej Pomocy powstało 17 grudnia 1991 r.</w:t>
      </w:r>
    </w:p>
    <w:p w:rsidR="00C34C22" w:rsidRDefault="00C34C22">
      <w:pPr>
        <w:pStyle w:val="NormalWeb"/>
        <w:spacing w:before="0" w:beforeAutospacing="0" w:after="0" w:line="360" w:lineRule="auto"/>
        <w:ind w:left="708"/>
        <w:jc w:val="both"/>
      </w:pPr>
      <w:r>
        <w:t>kierownik duchowy – Ks. Jerzy Piluś,</w:t>
      </w:r>
    </w:p>
    <w:p w:rsidR="00C34C22" w:rsidRDefault="00C34C22">
      <w:pPr>
        <w:pStyle w:val="NormalWeb"/>
        <w:spacing w:before="0" w:beforeAutospacing="0" w:after="0" w:line="360" w:lineRule="auto"/>
        <w:ind w:left="708"/>
        <w:jc w:val="both"/>
      </w:pPr>
      <w:r>
        <w:t>prezydent – s. Danuta Franaszczuk,</w:t>
      </w:r>
    </w:p>
    <w:p w:rsidR="00C34C22" w:rsidRDefault="00C34C22">
      <w:pPr>
        <w:pStyle w:val="NormalWeb"/>
        <w:spacing w:before="0" w:beforeAutospacing="0" w:after="0" w:line="360" w:lineRule="auto"/>
        <w:ind w:left="708"/>
        <w:jc w:val="both"/>
      </w:pPr>
      <w:r>
        <w:t>członkowie czynni - 25 osób w tym 23 siostry i 2 braci</w:t>
      </w:r>
    </w:p>
    <w:p w:rsidR="00C34C22" w:rsidRDefault="00C34C22">
      <w:pPr>
        <w:pStyle w:val="NormalWeb"/>
        <w:spacing w:before="0" w:beforeAutospacing="0" w:after="0" w:line="360" w:lineRule="auto"/>
        <w:ind w:left="708"/>
        <w:jc w:val="both"/>
      </w:pPr>
      <w:r>
        <w:t>członkowie wspierający – 46 osób.</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II Prezydium pw. Matki Bożej Licheńskiej powstało 20 grudnia 1992 r.</w:t>
      </w:r>
    </w:p>
    <w:p w:rsidR="00C34C22" w:rsidRDefault="00C34C22">
      <w:pPr>
        <w:pStyle w:val="NormalWeb"/>
        <w:spacing w:before="0" w:beforeAutospacing="0" w:after="0" w:line="360" w:lineRule="auto"/>
        <w:ind w:left="708"/>
        <w:jc w:val="both"/>
      </w:pPr>
      <w:r>
        <w:t>kierownik duchowy – Ks. Jerzy Piluś,</w:t>
      </w:r>
    </w:p>
    <w:p w:rsidR="00C34C22" w:rsidRDefault="00C34C22">
      <w:pPr>
        <w:pStyle w:val="NormalWeb"/>
        <w:spacing w:before="0" w:beforeAutospacing="0" w:after="0" w:line="360" w:lineRule="auto"/>
        <w:ind w:left="708"/>
        <w:jc w:val="both"/>
      </w:pPr>
      <w:r>
        <w:t>prezydent – s. Lucyna Pietroń,</w:t>
      </w:r>
    </w:p>
    <w:p w:rsidR="00C34C22" w:rsidRDefault="00C34C22">
      <w:pPr>
        <w:pStyle w:val="NormalWeb"/>
        <w:spacing w:before="0" w:beforeAutospacing="0" w:after="0" w:line="360" w:lineRule="auto"/>
        <w:ind w:left="708"/>
        <w:jc w:val="both"/>
      </w:pPr>
      <w:r>
        <w:t>członkowie czynni - 17 osób w tym 14 sióstr i 3 braci,</w:t>
      </w:r>
    </w:p>
    <w:p w:rsidR="00C34C22" w:rsidRDefault="00C34C22">
      <w:pPr>
        <w:pStyle w:val="NormalWeb"/>
        <w:spacing w:before="0" w:beforeAutospacing="0" w:after="0" w:line="360" w:lineRule="auto"/>
        <w:ind w:left="708"/>
        <w:jc w:val="both"/>
      </w:pPr>
      <w:r>
        <w:t>członkowie wspierający - 50 osób.</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III Prezydium pw. Matki Bożej Królowej Różańca Świętego powstało 13 października 1993 r.</w:t>
      </w:r>
    </w:p>
    <w:p w:rsidR="00C34C22" w:rsidRDefault="00C34C22">
      <w:pPr>
        <w:pStyle w:val="NormalWeb"/>
        <w:spacing w:before="0" w:beforeAutospacing="0" w:after="0" w:line="360" w:lineRule="auto"/>
        <w:ind w:left="708"/>
        <w:jc w:val="both"/>
      </w:pPr>
      <w:r>
        <w:t>kierownik duchowy – Ks. Jan Cielica,</w:t>
      </w:r>
    </w:p>
    <w:p w:rsidR="00C34C22" w:rsidRDefault="00C34C22">
      <w:pPr>
        <w:pStyle w:val="NormalWeb"/>
        <w:spacing w:before="0" w:beforeAutospacing="0" w:after="0" w:line="360" w:lineRule="auto"/>
        <w:ind w:left="708"/>
        <w:jc w:val="both"/>
      </w:pPr>
      <w:r>
        <w:t>prezydent – s. Maria Górna,</w:t>
      </w:r>
    </w:p>
    <w:p w:rsidR="00C34C22" w:rsidRDefault="00C34C22">
      <w:pPr>
        <w:pStyle w:val="NormalWeb"/>
        <w:spacing w:before="0" w:beforeAutospacing="0" w:after="0" w:line="360" w:lineRule="auto"/>
        <w:ind w:left="708"/>
        <w:jc w:val="both"/>
      </w:pPr>
      <w:r>
        <w:t>członkowie czynni - 15 osób,</w:t>
      </w:r>
    </w:p>
    <w:p w:rsidR="00C34C22" w:rsidRDefault="00C34C22">
      <w:pPr>
        <w:pStyle w:val="NormalWeb"/>
        <w:spacing w:before="0" w:beforeAutospacing="0" w:after="0" w:line="360" w:lineRule="auto"/>
        <w:ind w:left="708"/>
        <w:jc w:val="both"/>
      </w:pPr>
      <w:r>
        <w:t>członkowie wspierający – 44 osoby.</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IV Prezydium pw. Matki Bożej Fatimskiej powstało 12 maja 1994 r.</w:t>
      </w:r>
    </w:p>
    <w:p w:rsidR="00C34C22" w:rsidRDefault="00C34C22">
      <w:pPr>
        <w:pStyle w:val="NormalWeb"/>
        <w:spacing w:before="0" w:beforeAutospacing="0" w:after="0" w:line="360" w:lineRule="auto"/>
        <w:ind w:left="708"/>
        <w:jc w:val="both"/>
      </w:pPr>
      <w:r>
        <w:t>kierownik duchowy – Ks. Eugeniusz Goliński,</w:t>
      </w:r>
    </w:p>
    <w:p w:rsidR="00C34C22" w:rsidRDefault="00C34C22">
      <w:pPr>
        <w:pStyle w:val="NormalWeb"/>
        <w:spacing w:before="0" w:beforeAutospacing="0" w:after="0" w:line="360" w:lineRule="auto"/>
        <w:ind w:left="708"/>
        <w:jc w:val="both"/>
      </w:pPr>
      <w:r>
        <w:t>prezydent - Maria Abraszek,</w:t>
      </w:r>
    </w:p>
    <w:p w:rsidR="00C34C22" w:rsidRDefault="00C34C22">
      <w:pPr>
        <w:pStyle w:val="NormalWeb"/>
        <w:spacing w:before="0" w:beforeAutospacing="0" w:after="0" w:line="360" w:lineRule="auto"/>
        <w:ind w:left="708"/>
        <w:jc w:val="both"/>
      </w:pPr>
      <w:r>
        <w:t>członkowie czynni - 17 osób, w tym 9 sióstr i 3 braci,</w:t>
      </w:r>
    </w:p>
    <w:p w:rsidR="00C34C22" w:rsidRDefault="00C34C22">
      <w:pPr>
        <w:pStyle w:val="NormalWeb"/>
        <w:spacing w:before="0" w:beforeAutospacing="0" w:after="0" w:line="360" w:lineRule="auto"/>
        <w:ind w:left="708"/>
        <w:jc w:val="both"/>
      </w:pPr>
      <w:r>
        <w:t>członkowie wspierający- 17 osób.</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V Prezydium pw. Matki Bożej Pięknej Miłości powstało 2 grudnia 1994 r.</w:t>
      </w:r>
    </w:p>
    <w:p w:rsidR="00C34C22" w:rsidRDefault="00C34C22">
      <w:pPr>
        <w:pStyle w:val="NormalWeb"/>
        <w:spacing w:before="0" w:beforeAutospacing="0" w:after="0" w:line="360" w:lineRule="auto"/>
        <w:ind w:left="708"/>
        <w:jc w:val="both"/>
      </w:pPr>
      <w:r>
        <w:t>kierownik duchowy – Ks. Eugeniusz Golński,</w:t>
      </w:r>
    </w:p>
    <w:p w:rsidR="00C34C22" w:rsidRDefault="00C34C22">
      <w:pPr>
        <w:pStyle w:val="NormalWeb"/>
        <w:spacing w:before="0" w:beforeAutospacing="0" w:after="0" w:line="360" w:lineRule="auto"/>
        <w:ind w:left="708"/>
        <w:jc w:val="both"/>
      </w:pPr>
      <w:r>
        <w:t>prezydent - Ewa Malec,</w:t>
      </w:r>
    </w:p>
    <w:p w:rsidR="00C34C22" w:rsidRDefault="00C34C22">
      <w:pPr>
        <w:pStyle w:val="NormalWeb"/>
        <w:spacing w:before="0" w:beforeAutospacing="0" w:after="0" w:line="360" w:lineRule="auto"/>
        <w:ind w:left="708"/>
        <w:jc w:val="both"/>
      </w:pPr>
      <w:r>
        <w:t>członkowie czynni - 12 osób, w tym 9 sióstr i 3 braci,</w:t>
      </w:r>
    </w:p>
    <w:p w:rsidR="00C34C22" w:rsidRDefault="00C34C22">
      <w:pPr>
        <w:pStyle w:val="NormalWeb"/>
        <w:spacing w:before="0" w:beforeAutospacing="0" w:after="0" w:line="360" w:lineRule="auto"/>
        <w:ind w:left="708"/>
        <w:jc w:val="both"/>
      </w:pPr>
      <w:r>
        <w:t>członkowie wspierający – 23 osoby.</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VI Prezydium młodzieżowe pw. Matki Bożej Częstochowskiej powstało 11 grudnia 1993 r.</w:t>
      </w:r>
    </w:p>
    <w:p w:rsidR="00C34C22" w:rsidRDefault="00C34C22">
      <w:pPr>
        <w:pStyle w:val="NormalWeb"/>
        <w:spacing w:before="0" w:beforeAutospacing="0" w:after="0" w:line="360" w:lineRule="auto"/>
        <w:ind w:left="708"/>
        <w:jc w:val="both"/>
      </w:pPr>
      <w:r>
        <w:t>kierownik duchowy – Ks. Stanisław Szałański,</w:t>
      </w:r>
    </w:p>
    <w:p w:rsidR="00C34C22" w:rsidRDefault="00C34C22">
      <w:pPr>
        <w:pStyle w:val="NormalWeb"/>
        <w:spacing w:before="0" w:beforeAutospacing="0" w:after="0" w:line="360" w:lineRule="auto"/>
        <w:ind w:left="708"/>
        <w:jc w:val="both"/>
      </w:pPr>
      <w:r>
        <w:t>prezydent – s. Elżbieta Świerczek - opiekun grupy,</w:t>
      </w:r>
    </w:p>
    <w:p w:rsidR="00C34C22" w:rsidRDefault="00C34C22">
      <w:pPr>
        <w:pStyle w:val="NormalWeb"/>
        <w:spacing w:before="0" w:beforeAutospacing="0" w:after="0" w:line="360" w:lineRule="auto"/>
        <w:ind w:left="708"/>
        <w:jc w:val="both"/>
      </w:pPr>
      <w:r>
        <w:t>członkowie czynni - 10 osób, w tym 8 dziewcząt i 2 chłopców.</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VII Prezydium dziecięce pw Najświętszej Maryi Panny powstało 27 września 1994 r.</w:t>
      </w:r>
    </w:p>
    <w:p w:rsidR="00C34C22" w:rsidRDefault="00C34C22">
      <w:pPr>
        <w:pStyle w:val="NormalWeb"/>
        <w:spacing w:before="0" w:beforeAutospacing="0" w:after="0" w:line="360" w:lineRule="auto"/>
        <w:ind w:left="708"/>
        <w:jc w:val="both"/>
      </w:pPr>
      <w:r>
        <w:t>kierownik duchowy – Ks. Stanisław Szałański,</w:t>
      </w:r>
    </w:p>
    <w:p w:rsidR="00C34C22" w:rsidRDefault="00C34C22">
      <w:pPr>
        <w:pStyle w:val="NormalWeb"/>
        <w:spacing w:before="0" w:beforeAutospacing="0" w:after="0" w:line="360" w:lineRule="auto"/>
        <w:ind w:left="708"/>
        <w:jc w:val="both"/>
      </w:pPr>
      <w:r>
        <w:t>prezydent - Agnieszka Gożdziuk,</w:t>
      </w:r>
    </w:p>
    <w:p w:rsidR="00C34C22" w:rsidRDefault="00C34C22">
      <w:pPr>
        <w:pStyle w:val="NormalWeb"/>
        <w:spacing w:before="0" w:beforeAutospacing="0" w:after="0" w:line="360" w:lineRule="auto"/>
        <w:ind w:left="708"/>
        <w:jc w:val="both"/>
      </w:pPr>
      <w:r>
        <w:t>opiekun – s. Danuta Franaszczuk,</w:t>
      </w:r>
    </w:p>
    <w:p w:rsidR="00C34C22" w:rsidRDefault="00C34C22">
      <w:pPr>
        <w:pStyle w:val="NormalWeb"/>
        <w:spacing w:before="0" w:beforeAutospacing="0" w:after="0" w:line="360" w:lineRule="auto"/>
        <w:ind w:left="708"/>
        <w:jc w:val="both"/>
      </w:pPr>
      <w:r>
        <w:t>członkowie czynni - 25 osób, w tym 21 dziewcząt i 4 chłopców.</w:t>
      </w:r>
    </w:p>
    <w:p w:rsidR="00C34C22" w:rsidRDefault="00C34C22">
      <w:pPr>
        <w:pStyle w:val="NormalWeb"/>
        <w:spacing w:before="0" w:beforeAutospacing="0" w:after="0" w:line="360" w:lineRule="auto"/>
        <w:jc w:val="both"/>
        <w:rPr>
          <w:i/>
          <w:iCs/>
        </w:rPr>
      </w:pPr>
    </w:p>
    <w:p w:rsidR="00C34C22" w:rsidRDefault="00C34C22">
      <w:pPr>
        <w:pStyle w:val="NormalWeb"/>
        <w:spacing w:before="0" w:beforeAutospacing="0" w:after="0" w:line="360" w:lineRule="auto"/>
        <w:jc w:val="both"/>
      </w:pPr>
      <w:r>
        <w:t xml:space="preserve">VIII Prezydium pw. Matki Bożej Nieustającej Pomocy w Krasnem </w:t>
      </w:r>
    </w:p>
    <w:p w:rsidR="00C34C22" w:rsidRDefault="00C34C22">
      <w:pPr>
        <w:pStyle w:val="NormalWeb"/>
        <w:spacing w:before="0" w:beforeAutospacing="0" w:after="0" w:line="360" w:lineRule="auto"/>
        <w:jc w:val="both"/>
      </w:pPr>
      <w:r>
        <w:t>przy parafii pw. Matki Bożej Wniebowziętej w Starym Zamościu – powstało 12 lutego 1995 r</w:t>
      </w:r>
    </w:p>
    <w:p w:rsidR="00C34C22" w:rsidRDefault="00C34C22">
      <w:pPr>
        <w:pStyle w:val="NormalWeb"/>
        <w:spacing w:before="0" w:beforeAutospacing="0" w:after="0" w:line="360" w:lineRule="auto"/>
        <w:ind w:left="708"/>
        <w:jc w:val="both"/>
      </w:pPr>
      <w:r>
        <w:t>kierownik duchowy – Ks. Aleksander Siwek,</w:t>
      </w:r>
    </w:p>
    <w:p w:rsidR="00C34C22" w:rsidRDefault="00C34C22">
      <w:pPr>
        <w:pStyle w:val="NormalWeb"/>
        <w:spacing w:before="0" w:beforeAutospacing="0" w:after="0" w:line="360" w:lineRule="auto"/>
        <w:ind w:left="708"/>
        <w:jc w:val="both"/>
      </w:pPr>
      <w:r>
        <w:t>prezydent – br. Mieczysław Nizioł,</w:t>
      </w:r>
    </w:p>
    <w:p w:rsidR="00C34C22" w:rsidRDefault="00C34C22">
      <w:pPr>
        <w:pStyle w:val="NormalWeb"/>
        <w:spacing w:before="0" w:beforeAutospacing="0" w:after="0" w:line="360" w:lineRule="auto"/>
        <w:ind w:left="708"/>
        <w:jc w:val="both"/>
      </w:pPr>
      <w:r>
        <w:t>członkowie czynni - 15 osób, w tym 12 sióstr i 3 braci,</w:t>
      </w:r>
    </w:p>
    <w:p w:rsidR="00C34C22" w:rsidRDefault="00C34C22">
      <w:pPr>
        <w:pStyle w:val="NormalWeb"/>
        <w:spacing w:before="0" w:beforeAutospacing="0" w:after="0" w:line="360" w:lineRule="auto"/>
        <w:ind w:left="708"/>
        <w:jc w:val="both"/>
      </w:pPr>
      <w:r>
        <w:t>członkowie wspierający - 17 osób.</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IX Prezydium pw. Matki Bożej Wniebowziętej w Starym Zamościu powstało 12 lutego 1995r</w:t>
      </w:r>
    </w:p>
    <w:p w:rsidR="00C34C22" w:rsidRDefault="00C34C22">
      <w:pPr>
        <w:pStyle w:val="NormalWeb"/>
        <w:spacing w:before="0" w:beforeAutospacing="0" w:after="0" w:line="360" w:lineRule="auto"/>
        <w:ind w:left="708"/>
        <w:jc w:val="both"/>
      </w:pPr>
      <w:r>
        <w:t>kierownik duchowy – Ks. Jan Frańczak,</w:t>
      </w:r>
    </w:p>
    <w:p w:rsidR="00C34C22" w:rsidRDefault="00C34C22">
      <w:pPr>
        <w:pStyle w:val="NormalWeb"/>
        <w:spacing w:before="0" w:beforeAutospacing="0" w:after="0" w:line="360" w:lineRule="auto"/>
        <w:ind w:left="708"/>
        <w:jc w:val="both"/>
      </w:pPr>
      <w:r>
        <w:t>prezydent – br. Leszek Koziołek,</w:t>
      </w:r>
    </w:p>
    <w:p w:rsidR="00C34C22" w:rsidRDefault="00C34C22">
      <w:pPr>
        <w:pStyle w:val="NormalWeb"/>
        <w:spacing w:before="0" w:beforeAutospacing="0" w:after="0" w:line="360" w:lineRule="auto"/>
        <w:ind w:left="708"/>
        <w:jc w:val="both"/>
      </w:pPr>
      <w:r>
        <w:t>członkowie czynni - 17 osób, w tym 14 sióstr i 3 braci,</w:t>
      </w:r>
    </w:p>
    <w:p w:rsidR="00C34C22" w:rsidRDefault="00C34C22">
      <w:pPr>
        <w:pStyle w:val="NormalWeb"/>
        <w:spacing w:before="0" w:beforeAutospacing="0" w:after="0" w:line="360" w:lineRule="auto"/>
        <w:ind w:left="708"/>
        <w:jc w:val="both"/>
      </w:pPr>
      <w:r>
        <w:t>członkowie wspierający – 50 osób.</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X Prezydium pw. Matki Bożej Różańcowej w Nieliszu powstało 3 lipca 1994 r.</w:t>
      </w:r>
    </w:p>
    <w:p w:rsidR="00C34C22" w:rsidRDefault="00C34C22">
      <w:pPr>
        <w:pStyle w:val="NormalWeb"/>
        <w:spacing w:before="0" w:beforeAutospacing="0" w:after="0" w:line="360" w:lineRule="auto"/>
        <w:ind w:left="708"/>
        <w:jc w:val="both"/>
      </w:pPr>
      <w:r>
        <w:t>kierownik duchowy – Ks. Franciszek Buchajczuk,</w:t>
      </w:r>
    </w:p>
    <w:p w:rsidR="00C34C22" w:rsidRDefault="00C34C22">
      <w:pPr>
        <w:pStyle w:val="NormalWeb"/>
        <w:spacing w:before="0" w:beforeAutospacing="0" w:after="0" w:line="360" w:lineRule="auto"/>
        <w:ind w:left="708"/>
        <w:jc w:val="both"/>
      </w:pPr>
      <w:r>
        <w:t>prezydent - Kazimiera Sobczyk,</w:t>
      </w:r>
    </w:p>
    <w:p w:rsidR="00C34C22" w:rsidRDefault="00C34C22">
      <w:pPr>
        <w:pStyle w:val="NormalWeb"/>
        <w:spacing w:before="0" w:beforeAutospacing="0" w:after="0" w:line="360" w:lineRule="auto"/>
        <w:ind w:left="708"/>
        <w:jc w:val="both"/>
      </w:pPr>
      <w:r>
        <w:t>członkowie czynni - 16 osób, w tym 13 sióstr i 3 braci,</w:t>
      </w:r>
    </w:p>
    <w:p w:rsidR="00C34C22" w:rsidRDefault="00C34C22">
      <w:pPr>
        <w:pStyle w:val="NormalWeb"/>
        <w:spacing w:before="0" w:beforeAutospacing="0" w:after="0" w:line="360" w:lineRule="auto"/>
        <w:ind w:left="708"/>
        <w:jc w:val="both"/>
      </w:pPr>
      <w:r>
        <w:t>członkowie wspierający – 20 osób.</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XI Prezydium pw. Matki Bożej Gromnicznej w Złojcu - powstało 28 stycznia 1996 r.</w:t>
      </w:r>
    </w:p>
    <w:p w:rsidR="00C34C22" w:rsidRDefault="00C34C22">
      <w:pPr>
        <w:pStyle w:val="NormalWeb"/>
        <w:spacing w:before="0" w:beforeAutospacing="0" w:after="0" w:line="360" w:lineRule="auto"/>
        <w:ind w:left="708"/>
        <w:jc w:val="both"/>
      </w:pPr>
      <w:r>
        <w:t>kierownik duchowy – Ks. Błażej Górski,</w:t>
      </w:r>
    </w:p>
    <w:p w:rsidR="00C34C22" w:rsidRDefault="00C34C22">
      <w:pPr>
        <w:pStyle w:val="NormalWeb"/>
        <w:spacing w:before="0" w:beforeAutospacing="0" w:after="0" w:line="360" w:lineRule="auto"/>
        <w:ind w:left="708"/>
        <w:jc w:val="both"/>
      </w:pPr>
      <w:r>
        <w:t>prezydent – s. Krystyna Antoszek,</w:t>
      </w:r>
    </w:p>
    <w:p w:rsidR="00C34C22" w:rsidRDefault="00C34C22">
      <w:pPr>
        <w:pStyle w:val="NormalWeb"/>
        <w:spacing w:before="0" w:beforeAutospacing="0" w:after="0" w:line="360" w:lineRule="auto"/>
        <w:ind w:left="708"/>
        <w:jc w:val="both"/>
      </w:pPr>
      <w:r>
        <w:t>członkowi czynni - 8 osób,</w:t>
      </w:r>
    </w:p>
    <w:p w:rsidR="00C34C22" w:rsidRDefault="00C34C22">
      <w:pPr>
        <w:pStyle w:val="NormalWeb"/>
        <w:spacing w:before="0" w:beforeAutospacing="0" w:after="0" w:line="360" w:lineRule="auto"/>
        <w:ind w:left="708"/>
        <w:jc w:val="both"/>
      </w:pPr>
      <w:r>
        <w:t>członkowie wspierający – 15 osób.</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XII Prezydium pw. Matki Bożej Udryckiej w Udryczach - powstało 25 marca 1996 r.</w:t>
      </w:r>
    </w:p>
    <w:p w:rsidR="00C34C22" w:rsidRDefault="00C34C22">
      <w:pPr>
        <w:pStyle w:val="NormalWeb"/>
        <w:spacing w:before="0" w:beforeAutospacing="0" w:after="0" w:line="360" w:lineRule="auto"/>
        <w:ind w:left="708"/>
        <w:jc w:val="both"/>
      </w:pPr>
      <w:r>
        <w:t>kierownik duchowy – Ks. Ryszard Wróbel,</w:t>
      </w:r>
    </w:p>
    <w:p w:rsidR="00C34C22" w:rsidRDefault="00C34C22">
      <w:pPr>
        <w:pStyle w:val="NormalWeb"/>
        <w:spacing w:before="0" w:beforeAutospacing="0" w:after="0" w:line="360" w:lineRule="auto"/>
        <w:ind w:left="708"/>
        <w:jc w:val="both"/>
      </w:pPr>
      <w:r>
        <w:t>prezydent – s. Jadwiga Sałamacha,</w:t>
      </w:r>
    </w:p>
    <w:p w:rsidR="00C34C22" w:rsidRDefault="00C34C22">
      <w:pPr>
        <w:pStyle w:val="NormalWeb"/>
        <w:spacing w:before="0" w:beforeAutospacing="0" w:after="0" w:line="360" w:lineRule="auto"/>
        <w:ind w:left="708"/>
        <w:jc w:val="both"/>
      </w:pPr>
      <w:r>
        <w:t>członkowie czynni - 12 osób, w tym 8 sióstr i 4 braci,</w:t>
      </w:r>
    </w:p>
    <w:p w:rsidR="00C34C22" w:rsidRDefault="00C34C22">
      <w:pPr>
        <w:pStyle w:val="NormalWeb"/>
        <w:spacing w:before="0" w:beforeAutospacing="0" w:after="0" w:line="360" w:lineRule="auto"/>
        <w:ind w:left="708"/>
        <w:jc w:val="both"/>
      </w:pPr>
      <w:r>
        <w:t>członkowie wspierający – 40 osób.</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XIII Prezydium pw. Matki Bożej Zwiastowania w Żółkiewce – powstało 25 marca 1996 r. (Archidiecezja Lubelska)</w:t>
      </w:r>
    </w:p>
    <w:p w:rsidR="00C34C22" w:rsidRDefault="00C34C22">
      <w:pPr>
        <w:pStyle w:val="NormalWeb"/>
        <w:spacing w:before="0" w:beforeAutospacing="0" w:after="0" w:line="360" w:lineRule="auto"/>
        <w:ind w:left="708"/>
        <w:jc w:val="both"/>
      </w:pPr>
      <w:r>
        <w:t xml:space="preserve">kierownik duchowy – Ks. Andrzej Nowak, </w:t>
      </w:r>
    </w:p>
    <w:p w:rsidR="00C34C22" w:rsidRDefault="00C34C22">
      <w:pPr>
        <w:pStyle w:val="NormalWeb"/>
        <w:spacing w:before="0" w:beforeAutospacing="0" w:after="0" w:line="360" w:lineRule="auto"/>
        <w:ind w:left="708"/>
        <w:jc w:val="both"/>
      </w:pPr>
      <w:r>
        <w:t>prezydent – s. Teresa Łukasz,</w:t>
      </w:r>
    </w:p>
    <w:p w:rsidR="00C34C22" w:rsidRDefault="00C34C22">
      <w:pPr>
        <w:pStyle w:val="NormalWeb"/>
        <w:spacing w:before="0" w:beforeAutospacing="0" w:after="0" w:line="360" w:lineRule="auto"/>
        <w:ind w:left="708"/>
        <w:jc w:val="both"/>
      </w:pPr>
      <w:r>
        <w:t>członkowie czynni - 17 osób, w tym 14 sióstr i 3 braci,</w:t>
      </w:r>
    </w:p>
    <w:p w:rsidR="00C34C22" w:rsidRDefault="00C34C22">
      <w:pPr>
        <w:pStyle w:val="NormalWeb"/>
        <w:spacing w:before="0" w:beforeAutospacing="0" w:after="0" w:line="360" w:lineRule="auto"/>
        <w:ind w:left="708"/>
        <w:jc w:val="both"/>
      </w:pPr>
      <w:r>
        <w:t>członkowie wspierający – 25 osób.</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 xml:space="preserve">XIV Prezydium pw. Matki Bożej Królowej Pokoju w Sitańcu – powstało 9 czerwca 1997 r. </w:t>
      </w:r>
    </w:p>
    <w:p w:rsidR="00C34C22" w:rsidRDefault="00C34C22">
      <w:pPr>
        <w:pStyle w:val="NormalWeb"/>
        <w:spacing w:before="0" w:beforeAutospacing="0" w:after="0" w:line="360" w:lineRule="auto"/>
        <w:ind w:left="708"/>
        <w:jc w:val="both"/>
      </w:pPr>
      <w:r>
        <w:t>kierownik duchowy – Ks. Krzysztof Antończak,</w:t>
      </w:r>
    </w:p>
    <w:p w:rsidR="00C34C22" w:rsidRDefault="00C34C22">
      <w:pPr>
        <w:pStyle w:val="NormalWeb"/>
        <w:spacing w:before="0" w:beforeAutospacing="0" w:after="0" w:line="360" w:lineRule="auto"/>
        <w:ind w:left="708"/>
        <w:jc w:val="both"/>
      </w:pPr>
      <w:r>
        <w:t>prezydent – s. Krystyna Kimak,</w:t>
      </w:r>
    </w:p>
    <w:p w:rsidR="00C34C22" w:rsidRDefault="00C34C22">
      <w:pPr>
        <w:pStyle w:val="NormalWeb"/>
        <w:spacing w:before="0" w:beforeAutospacing="0" w:after="0" w:line="360" w:lineRule="auto"/>
        <w:ind w:left="708"/>
        <w:jc w:val="both"/>
      </w:pPr>
      <w:r>
        <w:t>członkowie czynni – 14 osób, w tym 9 sióstr i 5 braci,</w:t>
      </w:r>
    </w:p>
    <w:p w:rsidR="00C34C22" w:rsidRDefault="00C34C22">
      <w:pPr>
        <w:pStyle w:val="NormalWeb"/>
        <w:spacing w:before="0" w:beforeAutospacing="0" w:after="0" w:line="360" w:lineRule="auto"/>
        <w:ind w:left="708"/>
        <w:jc w:val="both"/>
      </w:pPr>
      <w:r>
        <w:t>członkowie wspierający 42 osoby.</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 xml:space="preserve">XV Prezydium pw Matki Bożej Łaskawej w Chłaniowie – powstało 20 czerwca 1997 r. (Archidiecezja Lubelska) </w:t>
      </w:r>
    </w:p>
    <w:p w:rsidR="00C34C22" w:rsidRDefault="00C34C22">
      <w:pPr>
        <w:pStyle w:val="NormalWeb"/>
        <w:spacing w:before="0" w:beforeAutospacing="0" w:after="0" w:line="360" w:lineRule="auto"/>
        <w:ind w:left="708"/>
        <w:jc w:val="both"/>
      </w:pPr>
      <w:r>
        <w:t>kierownik duchowy – Ks. Zygmunt Muzyka,</w:t>
      </w:r>
    </w:p>
    <w:p w:rsidR="00C34C22" w:rsidRDefault="00C34C22">
      <w:pPr>
        <w:pStyle w:val="NormalWeb"/>
        <w:spacing w:before="0" w:beforeAutospacing="0" w:after="0" w:line="360" w:lineRule="auto"/>
        <w:ind w:left="708"/>
        <w:jc w:val="both"/>
      </w:pPr>
      <w:r>
        <w:t>prezydent - Maria Garbacz,</w:t>
      </w:r>
    </w:p>
    <w:p w:rsidR="00C34C22" w:rsidRDefault="00C34C22">
      <w:pPr>
        <w:pStyle w:val="NormalWeb"/>
        <w:spacing w:before="0" w:beforeAutospacing="0" w:after="0" w:line="360" w:lineRule="auto"/>
        <w:ind w:left="708"/>
        <w:jc w:val="both"/>
      </w:pPr>
      <w:r>
        <w:t>członkowie aktywni - 23 osoby, w tym 20 sióstr i 3 braci,</w:t>
      </w:r>
    </w:p>
    <w:p w:rsidR="00C34C22" w:rsidRDefault="00C34C22">
      <w:pPr>
        <w:pStyle w:val="NormalWeb"/>
        <w:spacing w:before="0" w:beforeAutospacing="0" w:after="0" w:line="360" w:lineRule="auto"/>
        <w:ind w:left="708"/>
        <w:jc w:val="both"/>
      </w:pPr>
      <w:r>
        <w:t>członkowie wspierający- 20 osób.</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XVI Prezydium pw. Matki Bożej z Nazaretu w Klemensowie - powstało 22 czerwca 1999 r.</w:t>
      </w:r>
    </w:p>
    <w:p w:rsidR="00C34C22" w:rsidRDefault="00C34C22">
      <w:pPr>
        <w:pStyle w:val="NormalWeb"/>
        <w:spacing w:before="0" w:beforeAutospacing="0" w:after="0" w:line="360" w:lineRule="auto"/>
        <w:ind w:left="708"/>
        <w:jc w:val="both"/>
      </w:pPr>
      <w:r>
        <w:t>kierownik duchowy – Ks. Ryszard Wróbel,</w:t>
      </w:r>
    </w:p>
    <w:p w:rsidR="00C34C22" w:rsidRDefault="00C34C22">
      <w:pPr>
        <w:pStyle w:val="NormalWeb"/>
        <w:spacing w:before="0" w:beforeAutospacing="0" w:after="0" w:line="360" w:lineRule="auto"/>
        <w:ind w:left="708"/>
        <w:jc w:val="both"/>
      </w:pPr>
      <w:r>
        <w:t>prezydent - Anna Hałasa,</w:t>
      </w:r>
    </w:p>
    <w:p w:rsidR="00C34C22" w:rsidRDefault="00C34C22">
      <w:pPr>
        <w:pStyle w:val="NormalWeb"/>
        <w:spacing w:before="0" w:beforeAutospacing="0" w:after="0" w:line="360" w:lineRule="auto"/>
        <w:ind w:left="708"/>
        <w:jc w:val="both"/>
      </w:pPr>
      <w:r>
        <w:t>członkowie aktywni - 14 osób, w tym 12 sióstr i 2 braci,</w:t>
      </w:r>
    </w:p>
    <w:p w:rsidR="00C34C22" w:rsidRDefault="00C34C22">
      <w:pPr>
        <w:pStyle w:val="NormalWeb"/>
        <w:spacing w:before="0" w:beforeAutospacing="0" w:after="0" w:line="360" w:lineRule="auto"/>
        <w:ind w:left="708"/>
        <w:jc w:val="both"/>
      </w:pPr>
      <w:r>
        <w:t>członkowie wspierający- 32 osoby.</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XVII Prezydium pw. Matki Bożej stojącej pod Krzyżem w Mokrymlipiu - powstało 17 grudnia 2000 r.</w:t>
      </w:r>
    </w:p>
    <w:p w:rsidR="00C34C22" w:rsidRDefault="00C34C22">
      <w:pPr>
        <w:pStyle w:val="NormalWeb"/>
        <w:spacing w:before="0" w:beforeAutospacing="0" w:after="0" w:line="360" w:lineRule="auto"/>
        <w:ind w:left="708"/>
        <w:jc w:val="both"/>
      </w:pPr>
      <w:r>
        <w:t>kierownik duchowy – Ks. Henryk Stec,</w:t>
      </w:r>
    </w:p>
    <w:p w:rsidR="00C34C22" w:rsidRDefault="00C34C22">
      <w:pPr>
        <w:pStyle w:val="NormalWeb"/>
        <w:spacing w:before="0" w:beforeAutospacing="0" w:after="0" w:line="360" w:lineRule="auto"/>
        <w:ind w:left="708"/>
        <w:jc w:val="both"/>
      </w:pPr>
      <w:r>
        <w:t>prezydent - Danuta Piwowarek,</w:t>
      </w:r>
    </w:p>
    <w:p w:rsidR="00C34C22" w:rsidRDefault="00C34C22">
      <w:pPr>
        <w:pStyle w:val="NormalWeb"/>
        <w:spacing w:before="0" w:beforeAutospacing="0" w:after="0" w:line="360" w:lineRule="auto"/>
        <w:ind w:left="708"/>
        <w:jc w:val="both"/>
      </w:pPr>
      <w:r>
        <w:t>członkowie aktywni - 6 osób,</w:t>
      </w:r>
    </w:p>
    <w:p w:rsidR="00C34C22" w:rsidRDefault="00C34C22">
      <w:pPr>
        <w:pStyle w:val="NormalWeb"/>
        <w:spacing w:before="0" w:beforeAutospacing="0" w:after="0" w:line="360" w:lineRule="auto"/>
        <w:ind w:left="708"/>
        <w:jc w:val="both"/>
      </w:pPr>
      <w:r>
        <w:t>członkowie wspierający – brak.</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XVIII Prezydium pw. Nawiedzenie Św. Elżbiety w Stawie Noakowskim - powstało 18 listopada 2000 r.</w:t>
      </w:r>
    </w:p>
    <w:p w:rsidR="00C34C22" w:rsidRDefault="00C34C22">
      <w:pPr>
        <w:pStyle w:val="NormalWeb"/>
        <w:spacing w:before="0" w:beforeAutospacing="0" w:after="0" w:line="360" w:lineRule="auto"/>
        <w:ind w:left="708"/>
        <w:jc w:val="both"/>
      </w:pPr>
      <w:r>
        <w:t>kierownik duchowy – Ks. Władysław Bednarczyk,</w:t>
      </w:r>
    </w:p>
    <w:p w:rsidR="00C34C22" w:rsidRDefault="00C34C22">
      <w:pPr>
        <w:pStyle w:val="NormalWeb"/>
        <w:spacing w:before="0" w:beforeAutospacing="0" w:after="0" w:line="360" w:lineRule="auto"/>
        <w:ind w:left="708"/>
        <w:jc w:val="both"/>
      </w:pPr>
      <w:r>
        <w:t>prezydent – s. Wiesława Król,</w:t>
      </w:r>
    </w:p>
    <w:p w:rsidR="00C34C22" w:rsidRDefault="00C34C22">
      <w:pPr>
        <w:pStyle w:val="NormalWeb"/>
        <w:spacing w:before="0" w:beforeAutospacing="0" w:after="0" w:line="360" w:lineRule="auto"/>
        <w:ind w:left="708"/>
        <w:jc w:val="both"/>
      </w:pPr>
      <w:r>
        <w:t>członkowie aktywni - 10 osób.</w:t>
      </w:r>
    </w:p>
    <w:p w:rsidR="00C34C22" w:rsidRDefault="00C34C22">
      <w:pPr>
        <w:pStyle w:val="NormalWeb"/>
        <w:spacing w:before="0" w:beforeAutospacing="0" w:after="0" w:line="360" w:lineRule="auto"/>
        <w:ind w:left="708"/>
        <w:jc w:val="both"/>
      </w:pPr>
      <w:r>
        <w:t>członkowie wspierający - 15 osób.</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XIX Prezydium pw. Matki Bożej Bolesnej przy parafii Świętego Krzyża w Zamościu - powstało 16 maja 2000 r.</w:t>
      </w:r>
    </w:p>
    <w:p w:rsidR="00C34C22" w:rsidRDefault="00C34C22">
      <w:pPr>
        <w:pStyle w:val="NormalWeb"/>
        <w:spacing w:before="0" w:beforeAutospacing="0" w:after="0" w:line="360" w:lineRule="auto"/>
        <w:ind w:left="708"/>
        <w:jc w:val="both"/>
      </w:pPr>
      <w:r>
        <w:t>kierownik duchowy – Ks. Krzysztof Antczak,</w:t>
      </w:r>
    </w:p>
    <w:p w:rsidR="00C34C22" w:rsidRDefault="00C34C22">
      <w:pPr>
        <w:pStyle w:val="NormalWeb"/>
        <w:spacing w:before="0" w:beforeAutospacing="0" w:after="0" w:line="360" w:lineRule="auto"/>
        <w:ind w:left="708"/>
        <w:jc w:val="both"/>
      </w:pPr>
      <w:r>
        <w:t>prezydent – s. Leokadia Wojcieszko,</w:t>
      </w:r>
    </w:p>
    <w:p w:rsidR="00C34C22" w:rsidRDefault="00C34C22">
      <w:pPr>
        <w:pStyle w:val="NormalWeb"/>
        <w:spacing w:before="0" w:beforeAutospacing="0" w:after="0" w:line="360" w:lineRule="auto"/>
        <w:ind w:left="708"/>
        <w:jc w:val="both"/>
      </w:pPr>
      <w:r>
        <w:t>członkowie aktywni – 9 osób,</w:t>
      </w:r>
    </w:p>
    <w:p w:rsidR="00C34C22" w:rsidRDefault="00C34C22">
      <w:pPr>
        <w:pStyle w:val="NormalWeb"/>
        <w:spacing w:before="0" w:beforeAutospacing="0" w:after="0" w:line="360" w:lineRule="auto"/>
        <w:ind w:left="708"/>
        <w:jc w:val="both"/>
      </w:pPr>
      <w:r>
        <w:t>członkowie wspierający – 16 osób.</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Ogólna liczba członków aktywnych 282 osoby, w tym 237 sióstr i 45 braci.</w:t>
      </w:r>
    </w:p>
    <w:p w:rsidR="00C34C22" w:rsidRDefault="00C34C22">
      <w:pPr>
        <w:pStyle w:val="NormalWeb"/>
        <w:spacing w:before="0" w:beforeAutospacing="0" w:after="0" w:line="360" w:lineRule="auto"/>
        <w:jc w:val="both"/>
      </w:pPr>
      <w:r>
        <w:t>Członkowie wspierający 524 osoby.</w:t>
      </w:r>
    </w:p>
    <w:p w:rsidR="00C34C22" w:rsidRDefault="00C34C22">
      <w:pPr>
        <w:spacing w:after="0" w:line="360" w:lineRule="auto"/>
        <w:jc w:val="both"/>
        <w:rPr>
          <w:rFonts w:ascii="Times New Roman" w:hAnsi="Times New Roman" w:cs="Times New Roman"/>
          <w:sz w:val="24"/>
          <w:szCs w:val="24"/>
        </w:rPr>
      </w:pP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ind w:firstLine="708"/>
        <w:jc w:val="both"/>
      </w:pPr>
      <w:r>
        <w:t>W ciągu 28 lat wiele zmieniło się w strukturach poszczególnych prezydiów w związku z 3-letnią kadencją osób funkcyjnych.</w:t>
      </w:r>
    </w:p>
    <w:p w:rsidR="00C34C22" w:rsidRDefault="00C34C22">
      <w:pPr>
        <w:pStyle w:val="NormalWeb"/>
        <w:spacing w:before="0" w:beforeAutospacing="0" w:after="0" w:line="360" w:lineRule="auto"/>
        <w:ind w:firstLine="708"/>
        <w:jc w:val="both"/>
      </w:pPr>
      <w:r>
        <w:t>Dwa prezydia – Żółkiewka i Chłaniów przeszły do Archidiecezji Lubelskiej, do Kurii Legionu Maryi w Krasnymstawie.</w:t>
      </w:r>
    </w:p>
    <w:p w:rsidR="00C34C22" w:rsidRDefault="00C34C22">
      <w:pPr>
        <w:pStyle w:val="NormalWeb"/>
        <w:spacing w:before="0" w:beforeAutospacing="0" w:after="0" w:line="360" w:lineRule="auto"/>
        <w:ind w:firstLine="708"/>
        <w:jc w:val="both"/>
      </w:pPr>
      <w:r>
        <w:t>Prezydium pw. Matki Bożej Bolesnej w Zamościu przeszło do Komicjum przy Katedrze Zamojskiej.</w:t>
      </w:r>
    </w:p>
    <w:p w:rsidR="00C34C22" w:rsidRDefault="00C34C22">
      <w:pPr>
        <w:pStyle w:val="NormalWeb"/>
        <w:spacing w:before="0" w:beforeAutospacing="0" w:after="0" w:line="360" w:lineRule="auto"/>
        <w:ind w:firstLine="708"/>
        <w:jc w:val="both"/>
      </w:pPr>
      <w:r>
        <w:t>Dwa prezydia – młodzieżowe i dziecięce, które funkcjonowały przy parafii Św Michała Archanioła przestały funkcjonować ze względu na to ,że członkowie tych grup osiągnęli pełnoletniość i losy ich różnie się potoczyły, mimo propozycji nie podjęli współpracy z prezydiami dla dorosłych.</w:t>
      </w:r>
    </w:p>
    <w:p w:rsidR="00C34C22" w:rsidRDefault="00C34C22">
      <w:pPr>
        <w:pStyle w:val="NormalWeb"/>
        <w:spacing w:before="0" w:beforeAutospacing="0" w:after="0" w:line="360" w:lineRule="auto"/>
        <w:ind w:firstLine="708"/>
        <w:jc w:val="both"/>
      </w:pPr>
      <w:r>
        <w:t>Prezydia : Krasne, Stary Zamość, Nielisz, Udrycze i Klemensów zawiesiły swoją działalność. Przyczyną między innymi był podeszły wiek legionistów, zły stan zdrowia, brak zainteresowania oraz bardzo wiele osób zmarło. Podejmowano próby reaktywowania prezydiów, jednak bezskutecznie.</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ind w:firstLine="708"/>
        <w:jc w:val="both"/>
      </w:pPr>
      <w:r>
        <w:t>Na koniec roku 2020 aktualny stan przedstawia się następująco:</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Kuria Legionu Maryi pw Matki Bożej Dobrej Rady przy parafii Świętego Michała Archanioła w Zamościu</w:t>
      </w:r>
    </w:p>
    <w:p w:rsidR="00C34C22" w:rsidRDefault="00C34C22">
      <w:pPr>
        <w:pStyle w:val="NormalWeb"/>
        <w:spacing w:before="0" w:beforeAutospacing="0" w:after="0" w:line="360" w:lineRule="auto"/>
        <w:ind w:left="708"/>
        <w:jc w:val="both"/>
      </w:pPr>
      <w:r>
        <w:t>Kierownik duchowy – Ks. Prałat dr Wiesław Galant,</w:t>
      </w:r>
    </w:p>
    <w:p w:rsidR="00C34C22" w:rsidRDefault="00C34C22">
      <w:pPr>
        <w:pStyle w:val="NormalWeb"/>
        <w:spacing w:before="0" w:beforeAutospacing="0" w:after="0" w:line="360" w:lineRule="auto"/>
        <w:ind w:left="708"/>
        <w:jc w:val="both"/>
      </w:pPr>
      <w:r>
        <w:t>prezydent – s. Grażyna Kutyła,</w:t>
      </w:r>
    </w:p>
    <w:p w:rsidR="00C34C22" w:rsidRDefault="00C34C22">
      <w:pPr>
        <w:pStyle w:val="NormalWeb"/>
        <w:spacing w:before="0" w:beforeAutospacing="0" w:after="0" w:line="360" w:lineRule="auto"/>
        <w:ind w:left="708"/>
        <w:jc w:val="both"/>
      </w:pPr>
      <w:r>
        <w:t>wiceprezydent – s. Janina Żuławska,</w:t>
      </w:r>
    </w:p>
    <w:p w:rsidR="00C34C22" w:rsidRDefault="00C34C22">
      <w:pPr>
        <w:pStyle w:val="NormalWeb"/>
        <w:spacing w:before="0" w:beforeAutospacing="0" w:after="0" w:line="360" w:lineRule="auto"/>
        <w:ind w:left="708"/>
        <w:jc w:val="both"/>
      </w:pPr>
      <w:r>
        <w:t>sekretarz – s. Halina Dawid,</w:t>
      </w:r>
    </w:p>
    <w:p w:rsidR="00C34C22" w:rsidRDefault="00C34C22">
      <w:pPr>
        <w:pStyle w:val="NormalWeb"/>
        <w:spacing w:before="0" w:beforeAutospacing="0" w:after="0" w:line="360" w:lineRule="auto"/>
        <w:ind w:left="708"/>
        <w:jc w:val="both"/>
      </w:pPr>
      <w:r>
        <w:t>skarbnik – s. Krystyna Braszko.</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 xml:space="preserve">Prezydium pw. Matki Bożej Nieustającej Pomocy </w:t>
      </w:r>
    </w:p>
    <w:p w:rsidR="00C34C22" w:rsidRDefault="00C34C22">
      <w:pPr>
        <w:pStyle w:val="NormalWeb"/>
        <w:spacing w:before="0" w:beforeAutospacing="0" w:after="0" w:line="360" w:lineRule="auto"/>
        <w:ind w:left="708"/>
        <w:jc w:val="both"/>
      </w:pPr>
      <w:r>
        <w:t>kierownik duchowy – Ks. Patryk Obszyński,</w:t>
      </w:r>
    </w:p>
    <w:p w:rsidR="00C34C22" w:rsidRDefault="00C34C22">
      <w:pPr>
        <w:pStyle w:val="NormalWeb"/>
        <w:spacing w:before="0" w:beforeAutospacing="0" w:after="0" w:line="360" w:lineRule="auto"/>
        <w:ind w:left="708"/>
        <w:jc w:val="both"/>
      </w:pPr>
      <w:r>
        <w:t>prezydent – s. Danuta Franaszczuk,</w:t>
      </w:r>
    </w:p>
    <w:p w:rsidR="00C34C22" w:rsidRDefault="00C34C22">
      <w:pPr>
        <w:pStyle w:val="NormalWeb"/>
        <w:spacing w:before="0" w:beforeAutospacing="0" w:after="0" w:line="360" w:lineRule="auto"/>
        <w:ind w:left="708"/>
        <w:jc w:val="both"/>
      </w:pPr>
      <w:r>
        <w:t>wiceprezydent – s. Grażyna Kutyła,</w:t>
      </w:r>
    </w:p>
    <w:p w:rsidR="00C34C22" w:rsidRDefault="00C34C22">
      <w:pPr>
        <w:pStyle w:val="NormalWeb"/>
        <w:spacing w:before="0" w:beforeAutospacing="0" w:after="0" w:line="360" w:lineRule="auto"/>
        <w:ind w:left="708"/>
        <w:jc w:val="both"/>
      </w:pPr>
      <w:r>
        <w:t>sekretarz - s Zofia Kruk,</w:t>
      </w:r>
    </w:p>
    <w:p w:rsidR="00C34C22" w:rsidRDefault="00C34C22">
      <w:pPr>
        <w:pStyle w:val="NormalWeb"/>
        <w:spacing w:before="0" w:beforeAutospacing="0" w:after="0" w:line="360" w:lineRule="auto"/>
        <w:ind w:left="708"/>
        <w:jc w:val="both"/>
      </w:pPr>
      <w:r>
        <w:t>skarbnik - s Zofia Radlińska,</w:t>
      </w:r>
    </w:p>
    <w:p w:rsidR="00C34C22" w:rsidRDefault="00C34C22">
      <w:pPr>
        <w:pStyle w:val="NormalWeb"/>
        <w:spacing w:before="0" w:beforeAutospacing="0" w:after="0" w:line="360" w:lineRule="auto"/>
        <w:ind w:left="708"/>
        <w:jc w:val="both"/>
      </w:pPr>
      <w:r>
        <w:t>członkowie aktywni – 11osób, wspierający – 55 osób,</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Prezydium pw. Matki Bożej Licheńskiej</w:t>
      </w:r>
    </w:p>
    <w:p w:rsidR="00C34C22" w:rsidRDefault="00C34C22">
      <w:pPr>
        <w:pStyle w:val="NormalWeb"/>
        <w:spacing w:before="0" w:beforeAutospacing="0" w:after="0" w:line="360" w:lineRule="auto"/>
        <w:ind w:left="708"/>
        <w:jc w:val="both"/>
      </w:pPr>
      <w:r>
        <w:t>kierownik duchowy - Ks Karol Stolarczyk,</w:t>
      </w:r>
    </w:p>
    <w:p w:rsidR="00C34C22" w:rsidRDefault="00C34C22">
      <w:pPr>
        <w:pStyle w:val="NormalWeb"/>
        <w:spacing w:before="0" w:beforeAutospacing="0" w:after="0" w:line="360" w:lineRule="auto"/>
        <w:ind w:left="708"/>
        <w:jc w:val="both"/>
      </w:pPr>
      <w:r>
        <w:t>prezydent – s. Krystyna Dudek,</w:t>
      </w:r>
    </w:p>
    <w:p w:rsidR="00C34C22" w:rsidRDefault="00C34C22">
      <w:pPr>
        <w:pStyle w:val="NormalWeb"/>
        <w:spacing w:before="0" w:beforeAutospacing="0" w:after="0" w:line="360" w:lineRule="auto"/>
        <w:ind w:left="708"/>
        <w:jc w:val="both"/>
      </w:pPr>
      <w:r>
        <w:t>wiceprezydent - Lucyna Pietroń,</w:t>
      </w:r>
    </w:p>
    <w:p w:rsidR="00C34C22" w:rsidRDefault="00C34C22">
      <w:pPr>
        <w:pStyle w:val="NormalWeb"/>
        <w:spacing w:before="0" w:beforeAutospacing="0" w:after="0" w:line="360" w:lineRule="auto"/>
        <w:ind w:left="708"/>
        <w:jc w:val="both"/>
      </w:pPr>
      <w:r>
        <w:t>sekretarz - Janina Żuławska,</w:t>
      </w:r>
    </w:p>
    <w:p w:rsidR="00C34C22" w:rsidRDefault="00C34C22">
      <w:pPr>
        <w:pStyle w:val="NormalWeb"/>
        <w:spacing w:before="0" w:beforeAutospacing="0" w:after="0" w:line="360" w:lineRule="auto"/>
        <w:ind w:left="708"/>
        <w:jc w:val="both"/>
      </w:pPr>
      <w:r>
        <w:t>skarbnik - Stanisława Szostak,</w:t>
      </w:r>
    </w:p>
    <w:p w:rsidR="00C34C22" w:rsidRDefault="00C34C22">
      <w:pPr>
        <w:pStyle w:val="NormalWeb"/>
        <w:spacing w:before="0" w:beforeAutospacing="0" w:after="0" w:line="360" w:lineRule="auto"/>
        <w:ind w:left="708"/>
        <w:jc w:val="both"/>
      </w:pPr>
      <w:r>
        <w:t>członkowie aktywni – 11 osób, wspierający – 45 osób.</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Prezydium pw. Matki Bożej Królowej Różańca Świętego</w:t>
      </w:r>
    </w:p>
    <w:p w:rsidR="00C34C22" w:rsidRDefault="00C34C22">
      <w:pPr>
        <w:pStyle w:val="NormalWeb"/>
        <w:spacing w:before="0" w:beforeAutospacing="0" w:after="0" w:line="360" w:lineRule="auto"/>
        <w:ind w:left="708"/>
        <w:jc w:val="both"/>
      </w:pPr>
      <w:r>
        <w:t>kierownik duchowy – Ks. Prałat dr Wiesław Galant,</w:t>
      </w:r>
    </w:p>
    <w:p w:rsidR="00C34C22" w:rsidRDefault="00C34C22">
      <w:pPr>
        <w:pStyle w:val="NormalWeb"/>
        <w:spacing w:before="0" w:beforeAutospacing="0" w:after="0" w:line="360" w:lineRule="auto"/>
        <w:ind w:left="708"/>
        <w:jc w:val="both"/>
      </w:pPr>
      <w:r>
        <w:t>prezydent – s. Maria Borysz,</w:t>
      </w:r>
    </w:p>
    <w:p w:rsidR="00C34C22" w:rsidRDefault="00C34C22">
      <w:pPr>
        <w:pStyle w:val="NormalWeb"/>
        <w:spacing w:before="0" w:beforeAutospacing="0" w:after="0" w:line="360" w:lineRule="auto"/>
        <w:ind w:left="708"/>
        <w:jc w:val="both"/>
      </w:pPr>
      <w:r>
        <w:t>wiceprezydent – s. Barbara Pytka,</w:t>
      </w:r>
    </w:p>
    <w:p w:rsidR="00C34C22" w:rsidRDefault="00C34C22">
      <w:pPr>
        <w:pStyle w:val="NormalWeb"/>
        <w:spacing w:before="0" w:beforeAutospacing="0" w:after="0" w:line="360" w:lineRule="auto"/>
        <w:ind w:left="708"/>
        <w:jc w:val="both"/>
      </w:pPr>
      <w:r>
        <w:t>sekretarz – s. Irena Bojar,</w:t>
      </w:r>
    </w:p>
    <w:p w:rsidR="00C34C22" w:rsidRDefault="00C34C22">
      <w:pPr>
        <w:pStyle w:val="NormalWeb"/>
        <w:spacing w:before="0" w:beforeAutospacing="0" w:after="0" w:line="360" w:lineRule="auto"/>
        <w:ind w:left="708"/>
        <w:jc w:val="both"/>
      </w:pPr>
      <w:r>
        <w:t>skarbnik – s. Władysława Rączkowska,</w:t>
      </w:r>
    </w:p>
    <w:p w:rsidR="00C34C22" w:rsidRDefault="00C34C22">
      <w:pPr>
        <w:pStyle w:val="NormalWeb"/>
        <w:spacing w:before="0" w:beforeAutospacing="0" w:after="0" w:line="360" w:lineRule="auto"/>
        <w:ind w:left="708"/>
        <w:jc w:val="both"/>
      </w:pPr>
      <w:r>
        <w:t>członkowie aktywni – 6 osób, wspierający – 18 osób.</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Prezydium pw. Matki Bożej Fatimskiej</w:t>
      </w:r>
    </w:p>
    <w:p w:rsidR="00C34C22" w:rsidRDefault="00C34C22">
      <w:pPr>
        <w:pStyle w:val="NormalWeb"/>
        <w:spacing w:before="0" w:beforeAutospacing="0" w:after="0" w:line="360" w:lineRule="auto"/>
        <w:ind w:left="708"/>
        <w:jc w:val="both"/>
        <w:rPr>
          <w:i/>
          <w:iCs/>
        </w:rPr>
      </w:pPr>
      <w:r>
        <w:t>kierownik duchowy - Ks dr Sławomir Korona</w:t>
      </w:r>
      <w:r>
        <w:rPr>
          <w:i/>
          <w:iCs/>
        </w:rPr>
        <w:t xml:space="preserve"> (od września 2020r ks Andrzej Wąsek),</w:t>
      </w:r>
    </w:p>
    <w:p w:rsidR="00C34C22" w:rsidRDefault="00C34C22">
      <w:pPr>
        <w:pStyle w:val="NormalWeb"/>
        <w:spacing w:before="0" w:beforeAutospacing="0" w:after="0" w:line="360" w:lineRule="auto"/>
        <w:ind w:left="708"/>
        <w:jc w:val="both"/>
      </w:pPr>
      <w:r>
        <w:t>prezydent – s. Agata Kalmus,</w:t>
      </w:r>
    </w:p>
    <w:p w:rsidR="00C34C22" w:rsidRDefault="00C34C22">
      <w:pPr>
        <w:pStyle w:val="NormalWeb"/>
        <w:spacing w:before="0" w:beforeAutospacing="0" w:after="0" w:line="360" w:lineRule="auto"/>
        <w:ind w:left="708"/>
        <w:jc w:val="both"/>
      </w:pPr>
      <w:r>
        <w:t>wiceprezydent – s. Krystyna Braszko,</w:t>
      </w:r>
    </w:p>
    <w:p w:rsidR="00C34C22" w:rsidRDefault="00C34C22">
      <w:pPr>
        <w:pStyle w:val="NormalWeb"/>
        <w:spacing w:before="0" w:beforeAutospacing="0" w:after="0" w:line="360" w:lineRule="auto"/>
        <w:ind w:left="708"/>
        <w:jc w:val="both"/>
      </w:pPr>
      <w:r>
        <w:t>sekretarz – s. Maria Abraszek,</w:t>
      </w:r>
    </w:p>
    <w:p w:rsidR="00C34C22" w:rsidRDefault="00C34C22">
      <w:pPr>
        <w:pStyle w:val="NormalWeb"/>
        <w:spacing w:before="0" w:beforeAutospacing="0" w:after="0" w:line="360" w:lineRule="auto"/>
        <w:ind w:left="708"/>
        <w:jc w:val="both"/>
      </w:pPr>
      <w:r>
        <w:t>skarbnik – s. Bożena Błońska,</w:t>
      </w:r>
    </w:p>
    <w:p w:rsidR="00C34C22" w:rsidRDefault="00C34C22">
      <w:pPr>
        <w:pStyle w:val="NormalWeb"/>
        <w:spacing w:before="0" w:beforeAutospacing="0" w:after="0" w:line="360" w:lineRule="auto"/>
        <w:ind w:left="708"/>
        <w:jc w:val="both"/>
      </w:pPr>
      <w:r>
        <w:t>członkowie aktywni – 11 osób, wspierający – 20 osób,</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Prezydium pw. Matki Bożej Pięknej Miłości</w:t>
      </w:r>
    </w:p>
    <w:p w:rsidR="00C34C22" w:rsidRDefault="00C34C22">
      <w:pPr>
        <w:pStyle w:val="NormalWeb"/>
        <w:spacing w:before="0" w:beforeAutospacing="0" w:after="0" w:line="360" w:lineRule="auto"/>
        <w:ind w:left="708"/>
        <w:jc w:val="both"/>
      </w:pPr>
      <w:r>
        <w:t>kierownik duchowy - diakon Dominik Kapka,</w:t>
      </w:r>
    </w:p>
    <w:p w:rsidR="00C34C22" w:rsidRDefault="00C34C22">
      <w:pPr>
        <w:pStyle w:val="NormalWeb"/>
        <w:spacing w:before="0" w:beforeAutospacing="0" w:after="0" w:line="360" w:lineRule="auto"/>
        <w:ind w:left="708"/>
        <w:jc w:val="both"/>
      </w:pPr>
      <w:r>
        <w:t>prezydent – s. Grażyna Smyk,</w:t>
      </w:r>
    </w:p>
    <w:p w:rsidR="00C34C22" w:rsidRDefault="00C34C22">
      <w:pPr>
        <w:pStyle w:val="NormalWeb"/>
        <w:spacing w:before="0" w:beforeAutospacing="0" w:after="0" w:line="360" w:lineRule="auto"/>
        <w:ind w:left="708"/>
        <w:jc w:val="both"/>
      </w:pPr>
      <w:r>
        <w:t>wiceprezydent – s. Halina Gładysz,</w:t>
      </w:r>
    </w:p>
    <w:p w:rsidR="00C34C22" w:rsidRDefault="00C34C22">
      <w:pPr>
        <w:pStyle w:val="NormalWeb"/>
        <w:spacing w:before="0" w:beforeAutospacing="0" w:after="0" w:line="360" w:lineRule="auto"/>
        <w:ind w:left="708"/>
        <w:jc w:val="both"/>
      </w:pPr>
      <w:r>
        <w:t>sekretarz – s. Elżbieta Parasiewicz,</w:t>
      </w:r>
    </w:p>
    <w:p w:rsidR="00C34C22" w:rsidRDefault="00C34C22">
      <w:pPr>
        <w:pStyle w:val="NormalWeb"/>
        <w:spacing w:before="0" w:beforeAutospacing="0" w:after="0" w:line="360" w:lineRule="auto"/>
        <w:ind w:left="708"/>
        <w:jc w:val="both"/>
      </w:pPr>
      <w:r>
        <w:t>skarbnik – s. Danuta Zabłocka,</w:t>
      </w:r>
    </w:p>
    <w:p w:rsidR="00C34C22" w:rsidRDefault="00C34C22">
      <w:pPr>
        <w:pStyle w:val="NormalWeb"/>
        <w:spacing w:before="0" w:beforeAutospacing="0" w:after="0" w:line="360" w:lineRule="auto"/>
        <w:ind w:left="708"/>
        <w:jc w:val="both"/>
      </w:pPr>
      <w:r>
        <w:t>członkowie aktywni – 9 osób, wspierający – 19 osób.</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Prezydium pw. Matki Bożej Królowej Pokoju w Sitańcu</w:t>
      </w:r>
    </w:p>
    <w:p w:rsidR="00C34C22" w:rsidRDefault="00C34C22">
      <w:pPr>
        <w:pStyle w:val="NormalWeb"/>
        <w:spacing w:before="0" w:beforeAutospacing="0" w:after="0" w:line="360" w:lineRule="auto"/>
        <w:ind w:left="708"/>
        <w:jc w:val="both"/>
      </w:pPr>
      <w:r>
        <w:t>kierownik duchowy Ks. Jan Radziszewski,</w:t>
      </w:r>
    </w:p>
    <w:p w:rsidR="00C34C22" w:rsidRDefault="00C34C22">
      <w:pPr>
        <w:pStyle w:val="NormalWeb"/>
        <w:spacing w:before="0" w:beforeAutospacing="0" w:after="0" w:line="360" w:lineRule="auto"/>
        <w:ind w:left="708"/>
        <w:jc w:val="both"/>
      </w:pPr>
      <w:r>
        <w:t>prezydent – s. Halina Dawid,</w:t>
      </w:r>
    </w:p>
    <w:p w:rsidR="00C34C22" w:rsidRDefault="00C34C22">
      <w:pPr>
        <w:pStyle w:val="NormalWeb"/>
        <w:spacing w:before="0" w:beforeAutospacing="0" w:after="0" w:line="360" w:lineRule="auto"/>
        <w:ind w:left="708"/>
        <w:jc w:val="both"/>
      </w:pPr>
      <w:r>
        <w:t>wiceprezydent – s. Teresa Kozyrska,</w:t>
      </w:r>
    </w:p>
    <w:p w:rsidR="00C34C22" w:rsidRDefault="00C34C22">
      <w:pPr>
        <w:pStyle w:val="NormalWeb"/>
        <w:spacing w:before="0" w:beforeAutospacing="0" w:after="0" w:line="360" w:lineRule="auto"/>
        <w:ind w:left="708"/>
        <w:jc w:val="both"/>
      </w:pPr>
      <w:r>
        <w:t>sekretarz – s. Anna Bender,</w:t>
      </w:r>
    </w:p>
    <w:p w:rsidR="00C34C22" w:rsidRDefault="00C34C22">
      <w:pPr>
        <w:pStyle w:val="NormalWeb"/>
        <w:spacing w:before="0" w:beforeAutospacing="0" w:after="0" w:line="360" w:lineRule="auto"/>
        <w:ind w:left="708"/>
        <w:jc w:val="both"/>
      </w:pPr>
      <w:r>
        <w:t>skarbnik – br. Czesław Kraszewski,</w:t>
      </w:r>
    </w:p>
    <w:p w:rsidR="00C34C22" w:rsidRDefault="00C34C22">
      <w:pPr>
        <w:pStyle w:val="NormalWeb"/>
        <w:spacing w:before="0" w:beforeAutospacing="0" w:after="0" w:line="360" w:lineRule="auto"/>
        <w:ind w:left="708"/>
        <w:jc w:val="both"/>
      </w:pPr>
      <w:r>
        <w:t>członkowie aktywni - 7 osób, wspierający – 10 osób.</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Prezydium pw. Matki Bożej Gromnicznej w Złojcu</w:t>
      </w:r>
    </w:p>
    <w:p w:rsidR="00C34C22" w:rsidRDefault="00C34C22">
      <w:pPr>
        <w:pStyle w:val="NormalWeb"/>
        <w:spacing w:before="0" w:beforeAutospacing="0" w:after="0" w:line="360" w:lineRule="auto"/>
        <w:ind w:left="708"/>
        <w:jc w:val="both"/>
      </w:pPr>
      <w:r>
        <w:t>kierownik duchowy Ks. Tomasz Rogowski,</w:t>
      </w:r>
    </w:p>
    <w:p w:rsidR="00C34C22" w:rsidRDefault="00C34C22">
      <w:pPr>
        <w:pStyle w:val="NormalWeb"/>
        <w:spacing w:before="0" w:beforeAutospacing="0" w:after="0" w:line="360" w:lineRule="auto"/>
        <w:ind w:left="708"/>
        <w:jc w:val="both"/>
      </w:pPr>
      <w:r>
        <w:t>prezydent – s. Zuzanna Zając,</w:t>
      </w:r>
    </w:p>
    <w:p w:rsidR="00C34C22" w:rsidRDefault="00C34C22">
      <w:pPr>
        <w:pStyle w:val="NormalWeb"/>
        <w:spacing w:before="0" w:beforeAutospacing="0" w:after="0" w:line="360" w:lineRule="auto"/>
        <w:ind w:left="708"/>
        <w:jc w:val="both"/>
      </w:pPr>
      <w:r>
        <w:t>wiceprezydent – s. Bronisława Kalita,</w:t>
      </w:r>
    </w:p>
    <w:p w:rsidR="00C34C22" w:rsidRDefault="00C34C22">
      <w:pPr>
        <w:pStyle w:val="NormalWeb"/>
        <w:spacing w:before="0" w:beforeAutospacing="0" w:after="0" w:line="360" w:lineRule="auto"/>
        <w:ind w:left="708"/>
        <w:jc w:val="both"/>
      </w:pPr>
      <w:r>
        <w:t>sekretarz – s. Krystyna Antoszek,</w:t>
      </w:r>
    </w:p>
    <w:p w:rsidR="00C34C22" w:rsidRDefault="00C34C22">
      <w:pPr>
        <w:pStyle w:val="NormalWeb"/>
        <w:spacing w:before="0" w:beforeAutospacing="0" w:after="0" w:line="360" w:lineRule="auto"/>
        <w:ind w:left="708"/>
        <w:jc w:val="both"/>
      </w:pPr>
      <w:r>
        <w:t>skarbnik – s. Barbara Kobylarz,</w:t>
      </w:r>
    </w:p>
    <w:p w:rsidR="00C34C22" w:rsidRDefault="00C34C22">
      <w:pPr>
        <w:pStyle w:val="NormalWeb"/>
        <w:spacing w:before="0" w:beforeAutospacing="0" w:after="0" w:line="360" w:lineRule="auto"/>
        <w:ind w:left="708"/>
        <w:jc w:val="both"/>
      </w:pPr>
      <w:r>
        <w:t>członkowie aktywni - 8 osób, wspierający – 4 osoby.</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Prezydium pw. Nawiedzenie Św. Elżbiety w Stawie Noakowskim</w:t>
      </w:r>
    </w:p>
    <w:p w:rsidR="00C34C22" w:rsidRDefault="00C34C22">
      <w:pPr>
        <w:pStyle w:val="NormalWeb"/>
        <w:spacing w:before="0" w:beforeAutospacing="0" w:after="0" w:line="360" w:lineRule="auto"/>
        <w:ind w:left="708"/>
        <w:jc w:val="both"/>
      </w:pPr>
      <w:r>
        <w:t>kierownik duchowy - Ks. Piotr Harko,</w:t>
      </w:r>
    </w:p>
    <w:p w:rsidR="00C34C22" w:rsidRDefault="00C34C22">
      <w:pPr>
        <w:pStyle w:val="NormalWeb"/>
        <w:spacing w:before="0" w:beforeAutospacing="0" w:after="0" w:line="360" w:lineRule="auto"/>
        <w:ind w:left="708"/>
        <w:jc w:val="both"/>
      </w:pPr>
      <w:r>
        <w:t>prezydent – s. Wiesława Król,</w:t>
      </w:r>
    </w:p>
    <w:p w:rsidR="00C34C22" w:rsidRDefault="00C34C22">
      <w:pPr>
        <w:pStyle w:val="NormalWeb"/>
        <w:spacing w:before="0" w:beforeAutospacing="0" w:after="0" w:line="360" w:lineRule="auto"/>
        <w:ind w:left="708"/>
        <w:jc w:val="both"/>
      </w:pPr>
      <w:r>
        <w:t>wiceprezydent- s. Wiesława Cichosz,</w:t>
      </w:r>
    </w:p>
    <w:p w:rsidR="00C34C22" w:rsidRDefault="00C34C22">
      <w:pPr>
        <w:pStyle w:val="NormalWeb"/>
        <w:spacing w:before="0" w:beforeAutospacing="0" w:after="0" w:line="360" w:lineRule="auto"/>
        <w:ind w:left="708"/>
        <w:jc w:val="both"/>
      </w:pPr>
      <w:r>
        <w:t>sekretarz – s. Alina Mróz,</w:t>
      </w:r>
    </w:p>
    <w:p w:rsidR="00C34C22" w:rsidRDefault="00C34C22">
      <w:pPr>
        <w:pStyle w:val="NormalWeb"/>
        <w:spacing w:before="0" w:beforeAutospacing="0" w:after="0" w:line="360" w:lineRule="auto"/>
        <w:ind w:left="708"/>
        <w:jc w:val="both"/>
      </w:pPr>
      <w:r>
        <w:t>skarbnik – s. Alina Kołcz,</w:t>
      </w:r>
    </w:p>
    <w:p w:rsidR="00C34C22" w:rsidRDefault="00C34C22">
      <w:pPr>
        <w:pStyle w:val="NormalWeb"/>
        <w:spacing w:before="0" w:beforeAutospacing="0" w:after="0" w:line="360" w:lineRule="auto"/>
        <w:ind w:left="708"/>
        <w:jc w:val="both"/>
      </w:pPr>
      <w:r>
        <w:t>członkowie aktywni - 4 osoby, członkowie wspierający -5 osób.</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r>
        <w:t>Prezydium pw. Matki Bożej Fatimskiej w Horyszowie Polskim</w:t>
      </w:r>
    </w:p>
    <w:p w:rsidR="00C34C22" w:rsidRDefault="00C34C22">
      <w:pPr>
        <w:pStyle w:val="NormalWeb"/>
        <w:spacing w:before="0" w:beforeAutospacing="0" w:after="0" w:line="360" w:lineRule="auto"/>
        <w:ind w:left="708"/>
        <w:jc w:val="both"/>
      </w:pPr>
      <w:r>
        <w:t>kierownik duchowy - Ks Krzysztof Radyk,</w:t>
      </w:r>
    </w:p>
    <w:p w:rsidR="00C34C22" w:rsidRDefault="00C34C22">
      <w:pPr>
        <w:pStyle w:val="NormalWeb"/>
        <w:spacing w:before="0" w:beforeAutospacing="0" w:after="0" w:line="360" w:lineRule="auto"/>
        <w:ind w:left="708"/>
        <w:jc w:val="both"/>
      </w:pPr>
      <w:r>
        <w:t>prezydent – s. Zofia Pyś,</w:t>
      </w:r>
    </w:p>
    <w:p w:rsidR="00C34C22" w:rsidRDefault="00C34C22">
      <w:pPr>
        <w:pStyle w:val="NormalWeb"/>
        <w:spacing w:before="0" w:beforeAutospacing="0" w:after="0" w:line="360" w:lineRule="auto"/>
        <w:ind w:left="708"/>
        <w:jc w:val="both"/>
      </w:pPr>
      <w:r>
        <w:t>wiceprezydent- s. Janina Zawada,</w:t>
      </w:r>
    </w:p>
    <w:p w:rsidR="00C34C22" w:rsidRDefault="00C34C22">
      <w:pPr>
        <w:pStyle w:val="NormalWeb"/>
        <w:spacing w:before="0" w:beforeAutospacing="0" w:after="0" w:line="360" w:lineRule="auto"/>
        <w:ind w:left="708"/>
        <w:jc w:val="both"/>
      </w:pPr>
      <w:r>
        <w:t>sekretarz – s. Józefa Salej,</w:t>
      </w:r>
    </w:p>
    <w:p w:rsidR="00C34C22" w:rsidRDefault="00C34C22">
      <w:pPr>
        <w:pStyle w:val="NormalWeb"/>
        <w:spacing w:before="0" w:beforeAutospacing="0" w:after="0" w:line="360" w:lineRule="auto"/>
        <w:ind w:left="708"/>
        <w:jc w:val="both"/>
      </w:pPr>
      <w:r>
        <w:t>skarbnik – s. Maria Skulska,</w:t>
      </w:r>
    </w:p>
    <w:p w:rsidR="00C34C22" w:rsidRDefault="00C34C22">
      <w:pPr>
        <w:pStyle w:val="NormalWeb"/>
        <w:spacing w:before="0" w:beforeAutospacing="0" w:after="0" w:line="360" w:lineRule="auto"/>
        <w:ind w:left="708"/>
        <w:jc w:val="both"/>
      </w:pPr>
      <w:r>
        <w:t>członkowie aktywni - 10 osób, członkowie wspierający 3 osoby.</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ind w:firstLine="708"/>
        <w:jc w:val="both"/>
      </w:pPr>
      <w:r>
        <w:t>Ogólna ilość członków aktywnych w Kurii pw. Matki Bożej Dobrej Rady -77 osób, członków wspierających – 179 osób.</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ind w:firstLine="708"/>
        <w:jc w:val="both"/>
      </w:pPr>
      <w:r>
        <w:t>Wyszczególnione prezydia powstawały na przestrzeni 11 lat, dzięki zaangażowaniu wielu legionistów, którzy zakładali prezydia w terenie. Tutaj szczególne podziękowania należą się księżom proboszczom poszczególnych parafii, którzy wyrazili chęć utworzenia Legionu Maryi w parafii, obejmując jednocześnie opiekę nad prezydium jako kierownicy duchowi.</w:t>
      </w:r>
    </w:p>
    <w:p w:rsidR="00C34C22" w:rsidRDefault="00C34C22">
      <w:pPr>
        <w:pStyle w:val="NormalWeb"/>
        <w:spacing w:before="0" w:beforeAutospacing="0" w:after="0" w:line="360" w:lineRule="auto"/>
        <w:ind w:firstLine="708"/>
        <w:jc w:val="both"/>
      </w:pPr>
      <w:r>
        <w:t>Nie sposób wymienić wszystkich kapłanów. Wspomnę tylko kierowników duchowych Kurii Legionu Maryi pw. Matki Bożej Dobrej Rady przy parafii Świętego Michała Archanioła w Zamościu, którzy jako kolejni proboszczowie, obejmowali opiekę duchową nad Legionem.</w:t>
      </w:r>
    </w:p>
    <w:p w:rsidR="00C34C22" w:rsidRDefault="00C34C22">
      <w:pPr>
        <w:pStyle w:val="NormalWeb"/>
        <w:spacing w:before="0" w:beforeAutospacing="0" w:after="0" w:line="360" w:lineRule="auto"/>
        <w:ind w:firstLine="708"/>
        <w:jc w:val="both"/>
      </w:pPr>
      <w:r>
        <w:t>Pierwszym kierownikiem duchowym był Ks. Prałat Eugeniusz Goliński w latach 1995-1996. Kolejnym kierownikiem Kurii był Ks. Prałat dr Eugeniusz Derdziuk w latach 1996-2005. Następnie Ks. kanonik Waldemar Kostrubiec w latach 2005-2009. Od jedenastu lat, tj. od 2009 r. opiekę duchową sprawuje Ks. Prałat dr Wiesław Galant.</w:t>
      </w:r>
    </w:p>
    <w:p w:rsidR="00C34C22" w:rsidRDefault="00C34C22">
      <w:pPr>
        <w:pStyle w:val="NormalWeb"/>
        <w:spacing w:before="0" w:beforeAutospacing="0" w:after="0" w:line="360" w:lineRule="auto"/>
        <w:ind w:firstLine="708"/>
        <w:jc w:val="both"/>
      </w:pPr>
    </w:p>
    <w:p w:rsidR="00C34C22" w:rsidRDefault="00C34C22">
      <w:pPr>
        <w:pStyle w:val="NormalWeb"/>
        <w:spacing w:before="0" w:beforeAutospacing="0" w:after="0" w:line="360" w:lineRule="auto"/>
        <w:ind w:firstLine="708"/>
        <w:jc w:val="both"/>
      </w:pPr>
      <w:r>
        <w:t>Przez ten okres zmieniło się bardzo wielu kierowników duchowych prezydiów, w związku ze zmianą parafii. Wszyscy kapłani różnych szczebli byli i są nadal bardzo zaangażowani w pracę Legionu, czuwają nad naszą formacją. Uczestniczą w cotygodniowych spotkaniach, zawsze możemy na nich liczyć.</w:t>
      </w:r>
    </w:p>
    <w:p w:rsidR="00C34C22" w:rsidRDefault="00C34C22">
      <w:pPr>
        <w:pStyle w:val="NormalWeb"/>
        <w:spacing w:before="0" w:beforeAutospacing="0" w:after="0" w:line="360" w:lineRule="auto"/>
        <w:ind w:firstLine="708"/>
        <w:jc w:val="both"/>
      </w:pPr>
    </w:p>
    <w:p w:rsidR="00C34C22" w:rsidRDefault="00C34C22">
      <w:pPr>
        <w:pStyle w:val="NormalWeb"/>
        <w:spacing w:before="0" w:beforeAutospacing="0" w:after="0" w:line="360" w:lineRule="auto"/>
        <w:jc w:val="both"/>
      </w:pPr>
      <w:r>
        <w:t>Niech Maryja, Matka Kapłanów wynagrodzi kapłanom wszelkie dobro, a my legioniści, zapewniamy o naszej pamięci modlitewnej.</w:t>
      </w:r>
    </w:p>
    <w:p w:rsidR="00C34C22" w:rsidRDefault="00C34C22">
      <w:pPr>
        <w:spacing w:after="0" w:line="360" w:lineRule="auto"/>
        <w:jc w:val="both"/>
        <w:rPr>
          <w:rFonts w:ascii="Times New Roman" w:hAnsi="Times New Roman" w:cs="Times New Roman"/>
          <w:sz w:val="24"/>
          <w:szCs w:val="24"/>
        </w:rPr>
      </w:pPr>
    </w:p>
    <w:p w:rsidR="00C34C22" w:rsidRDefault="00C34C22">
      <w:pPr>
        <w:pStyle w:val="NormalWeb"/>
        <w:spacing w:before="0" w:beforeAutospacing="0" w:after="0" w:line="360" w:lineRule="auto"/>
        <w:ind w:firstLine="708"/>
        <w:jc w:val="both"/>
      </w:pPr>
      <w:r>
        <w:t>Do chwili powstania Legionu Maryi w parafii nie zdawaliśmy sobie sprawy, jak wielkie zadania czekają na ludzi świeckich w Kościele. Tam, gdzie nie może dotrzeć ksiądz z różnych względów, tam z pewnością może osoba świecka.</w:t>
      </w:r>
    </w:p>
    <w:p w:rsidR="00C34C22" w:rsidRDefault="00C34C22">
      <w:pPr>
        <w:pStyle w:val="NormalWeb"/>
        <w:spacing w:before="0" w:beforeAutospacing="0" w:after="0" w:line="360" w:lineRule="auto"/>
        <w:ind w:firstLine="708"/>
        <w:jc w:val="both"/>
      </w:pPr>
    </w:p>
    <w:p w:rsidR="00C34C22" w:rsidRDefault="00C34C22">
      <w:pPr>
        <w:pStyle w:val="NormalWeb"/>
        <w:spacing w:before="0" w:beforeAutospacing="0" w:after="0" w:line="360" w:lineRule="auto"/>
        <w:ind w:firstLine="708"/>
        <w:jc w:val="both"/>
      </w:pPr>
      <w:r>
        <w:t>Dzisiaj, po 28 latach istnienia Legionu Maryi, pragniemy podziękować Bogu w Trójcy Świętej Jedynemu i Maryi – Królowej Legionu za to, że zaprosiła nas do wspólnoty, gdzie Ona sama zadbała o najemników do pracy na Niwie Pańskiej.</w:t>
      </w:r>
    </w:p>
    <w:p w:rsidR="00C34C22" w:rsidRDefault="00C34C22">
      <w:pPr>
        <w:pStyle w:val="NormalWeb"/>
        <w:spacing w:before="0" w:beforeAutospacing="0" w:after="0" w:line="360" w:lineRule="auto"/>
        <w:ind w:firstLine="708"/>
        <w:jc w:val="both"/>
      </w:pPr>
      <w:r>
        <w:t>Byli to ludzie, którzy się nie znali, a przyszli też z innych parafii, mający własne obowiązki związane z prowadzeniem domu, rodziny, pracy zawodowej i jeszcze wielu innych obowiązków związanych z życiem rodzinnym. Przychodząc do Legionu, nie wiedzieliśmy czy podołamy zadaniom, których nie znaliśmy, ale chęć czynienia dobra dla Boga, Kościoła i ludzi przewyższała nasze obawy.</w:t>
      </w:r>
    </w:p>
    <w:p w:rsidR="00C34C22" w:rsidRDefault="00C34C22">
      <w:pPr>
        <w:pStyle w:val="NormalWeb"/>
        <w:spacing w:before="0" w:beforeAutospacing="0" w:after="0" w:line="360" w:lineRule="auto"/>
        <w:ind w:firstLine="708"/>
        <w:jc w:val="both"/>
      </w:pPr>
      <w:r>
        <w:t>Dzisiaj dziękujemy kierownikom duchowym, którzy formowali nas i prowadzili właściwą drogą. Dziękujemy za każdą legionistkę i legionistę, i za to, że z ludzi  o różnych charakterach i z różnorodnością pomysłów udało się zbudować wspólnotę, która przetrwała.</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ind w:firstLine="708"/>
        <w:jc w:val="both"/>
      </w:pPr>
      <w:r>
        <w:t>Działalność nasza przebiega w kilku kierunkach, najczęściej wypływających z zaleceń rad wyższych ( Kurii, Komicjum, Regii ) lub potrzeb własnych parafii.</w:t>
      </w:r>
    </w:p>
    <w:p w:rsidR="00C34C22" w:rsidRDefault="00C34C22">
      <w:pPr>
        <w:pStyle w:val="NormalWeb"/>
        <w:spacing w:before="0" w:beforeAutospacing="0" w:after="0" w:line="360" w:lineRule="auto"/>
        <w:ind w:firstLine="708"/>
        <w:jc w:val="both"/>
      </w:pPr>
      <w:r>
        <w:t>Cenimy sobie moc płynącą ze wspólnej modlitwy; pierwsze czwartki, piątki i soboty miesiąca, Jerycha Różańcowe. Otaczamy całodobowymi modlitwami ważniejsze wydarzenia z życia naszej Ojczyzny, Kościoła i rodzin. Bierzemy udział również w wielkopiątkowych czuwaniach przy Grobie Pańskim oraz całodziennej adoracji Najświętszego Sakramentu. Zamawiamy Msze św. w intencji kierowników duchowych i za zmarłych legionistów, przyjmując w ich intencji Komunię Św. Organizujemy pielgrzymki do sanktuariów maryjnych: do Tomaszowa Lubelskiego Krasnobrodu, Lichenia i innych miejsc. Bierzemy udział w rekolekcjach zamkniętych w Łabuniach i dniach skupienia. Wykonujemy różnorodne prace na rzecz parafii.</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ind w:firstLine="708"/>
        <w:jc w:val="both"/>
      </w:pPr>
      <w:r>
        <w:t>Dzięki Maryi – mimo własnych słabości i ograniczeń – możemy służyć Kościołowi  po omodleniu każdej sprawy. Dlatego mamy odwagę wychodzić z apostolatem do domów, na ulice, do parków i obdarowywać napotkanych ludzi Cudownymi Medalikami, różańcami, obrazkami, folderkami o Bożym Miłosierdziu, różańcu, o świętowaniu niedzieli, o pierwszych sobotach miesiąca i innych o tematyce religijnej. Możemy z napotkanymi osobami rozmawiać o Bogu, na temat wiary. Odwiedzamy chorych, samotnych i potrzebujących- w domach, szpitalach, domach opieki. Prowadzimy apostolat w Zakładach Karnych, modlimy się razem z nimi. Prowadzimy rozmowy ewangelizacyjne. Mamy odwagę rozmawiać ze świadkami Jehowy, gdyż chcemy ratować ich dusze przed potępieniem.</w:t>
      </w:r>
    </w:p>
    <w:p w:rsidR="00C34C22" w:rsidRDefault="00C34C22">
      <w:pPr>
        <w:pStyle w:val="NormalWeb"/>
        <w:spacing w:before="0" w:beforeAutospacing="0" w:after="0" w:line="360" w:lineRule="auto"/>
        <w:ind w:firstLine="708"/>
        <w:jc w:val="both"/>
      </w:pPr>
      <w:r>
        <w:t>Staramy się docierać do różnych parafii w celu dzielenia się radością z  przynależności do tej formacji, zachęcając do tworzenia prezydiów legionowych.</w:t>
      </w:r>
    </w:p>
    <w:p w:rsidR="00C34C22" w:rsidRDefault="00C34C22">
      <w:pPr>
        <w:pStyle w:val="NormalWeb"/>
        <w:spacing w:before="0" w:beforeAutospacing="0" w:after="0" w:line="360" w:lineRule="auto"/>
        <w:ind w:firstLine="708"/>
        <w:jc w:val="both"/>
      </w:pPr>
      <w:r>
        <w:t>Ważną rolę odgrywa tu wytrwała modlitwa i współpraca z Maryją. Pośredniczką wszelkich łask i Pomocą Nieustającą.</w:t>
      </w:r>
    </w:p>
    <w:p w:rsidR="00C34C22" w:rsidRDefault="00C34C22">
      <w:pPr>
        <w:spacing w:after="0" w:line="360" w:lineRule="auto"/>
        <w:jc w:val="both"/>
        <w:rPr>
          <w:rFonts w:ascii="Times New Roman" w:hAnsi="Times New Roman" w:cs="Times New Roman"/>
          <w:sz w:val="24"/>
          <w:szCs w:val="24"/>
        </w:rPr>
      </w:pPr>
    </w:p>
    <w:p w:rsidR="00C34C22" w:rsidRDefault="00C34C22">
      <w:pPr>
        <w:pStyle w:val="NormalWeb"/>
        <w:spacing w:before="0" w:beforeAutospacing="0" w:after="0" w:line="360" w:lineRule="auto"/>
        <w:ind w:firstLine="708"/>
        <w:jc w:val="both"/>
      </w:pPr>
      <w:r>
        <w:t>W tym miejscu pragnę zwrócić uwagę na jedno wydarzenie, które miało początek ponad 20 lat temu. Otóż na spotkaniu Patrycjuszy odbywającym się przy kościele Świętego Michała Archanioła, jedna z legionistek przygotowała referat na temat Intronizacji Chrystusa Króla w Ojczyźnie, w rodzinach i w sercach ludzi. Ktoś powiedział: a dlaczego my dla Zamościa nie możemy się o to postarać? Ta inicjatywa przez nasze legionistki dotarła do Ks. Zdzisława Ciżmińskiego, który nawiązał kontakt z Ks. Henrykiem Klimajem, krzewicielem Intronizacji Najświętszego Serca Jezusowego i zorganizował 3-dniowe rekolekcje w każdym</w:t>
      </w:r>
    </w:p>
    <w:p w:rsidR="00C34C22" w:rsidRDefault="00C34C22">
      <w:pPr>
        <w:pStyle w:val="NormalWeb"/>
        <w:spacing w:before="0" w:beforeAutospacing="0" w:after="0" w:line="360" w:lineRule="auto"/>
        <w:jc w:val="both"/>
      </w:pPr>
      <w:r>
        <w:t>kościele w Zamościu. Dnia 22 listopada 1998 r. w Katedrze Zamojskiej dokonano Intronizacji Chrystusa Króla dla miasta Zamościa w obecności przedstawicieli władz miasta, pocztów sztandarowych różnych organizacji religijnych i świeckich oraz szkół. Na pamiątkę tego wydarzenia miasto otrzymało z Kanady Statuę Chrystusa Króla, która do tej pory widnieje przy wejściu do Katedry z odpowiednią tablicą mówiącą o tym wydarzeniu. W ubiegłym roku w listopadzie minęło 20 lat od tego wydarzenia. Kiedy rozmawiam z ludźmi, którym bliska jest ta tematyka, mówią: „o niektórzy zapomnieli o tym wydarzeniu''. No tak , ale są też tacy, którzy twierdzą, że miasto Zamość jest szczęśliwym miastem ze względu na fakt, że czegoś takiego dokonano. Przez 20 lat żyliśmy jak pod płaszczem Bożej opieki. Wokół szaleją kataklizmy, a miasto Zamość jest chronione. Twierdzą tak i ci, którzy nie byli świadkami tego</w:t>
      </w:r>
    </w:p>
    <w:p w:rsidR="00C34C22" w:rsidRDefault="00C34C22">
      <w:pPr>
        <w:pStyle w:val="NormalWeb"/>
        <w:spacing w:before="0" w:beforeAutospacing="0" w:after="0" w:line="360" w:lineRule="auto"/>
        <w:jc w:val="both"/>
      </w:pPr>
      <w:r>
        <w:t>błogosławionego zdarzenia. Wchodzimy w następne 20-lecie. Czy nie należałby młodzieży o tym opowiadać? Przecież to 20-latkowie w tym czasie przychodzili na świat i wzrastali pod opieką Bożą i Najświętszego Serca Pana Jezusa. Skąd oni się o tym dowiedzą, jak nie od nas – rodziców, dziadków, katechetów i księży. Oczywiście i od legionistów. W propozycjach prac legionowych mamy „Intronizację Najświętszego Serca Pana Jezusa w rodzinach”. Jest to temat stanowiący szczególną okazję do zawarcia znajomości i przyjaźni z rodzinami. Obietnice Najświętszego Serca Pana Jezusa są w zasięgu naszej ręki, naszych możliwości i nie możemy tego potencjału zmarnować.</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ind w:firstLine="708"/>
        <w:jc w:val="both"/>
      </w:pPr>
      <w:r>
        <w:t>Dziękując Panu Bogu i Maryi Niepokalanej za dar służenia Jej w Legionie Maryi, pamiętajmy o treści złożonego przyrzeczenia i dzielmy się naszą wiarą z innymi, którzy nie znają Boga Stwórcy lub z różnych powodów odeszli od Kościoła. To jest nasze podstawowe zadanie legionowe.</w:t>
      </w:r>
    </w:p>
    <w:p w:rsidR="00C34C22" w:rsidRDefault="00C34C22">
      <w:pPr>
        <w:pStyle w:val="NormalWeb"/>
        <w:spacing w:before="0" w:beforeAutospacing="0" w:after="0" w:line="360" w:lineRule="auto"/>
        <w:jc w:val="both"/>
      </w:pPr>
    </w:p>
    <w:p w:rsidR="00C34C22" w:rsidRDefault="00C34C22">
      <w:pPr>
        <w:pStyle w:val="NormalWeb"/>
        <w:spacing w:before="0" w:beforeAutospacing="0" w:after="0" w:line="360" w:lineRule="auto"/>
        <w:jc w:val="both"/>
      </w:pPr>
    </w:p>
    <w:p w:rsidR="00C34C22" w:rsidRDefault="00C34C22">
      <w:pPr>
        <w:spacing w:after="0" w:line="360" w:lineRule="auto"/>
        <w:jc w:val="both"/>
        <w:rPr>
          <w:rFonts w:ascii="Times New Roman" w:hAnsi="Times New Roman" w:cs="Times New Roman"/>
          <w:sz w:val="24"/>
          <w:szCs w:val="24"/>
        </w:rPr>
      </w:pPr>
    </w:p>
    <w:sectPr w:rsidR="00C34C22" w:rsidSect="00C34C2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A00002EF" w:usb1="4000207B" w:usb2="00000000" w:usb3="00000000" w:csb0="0000009F" w:csb1="00000000"/>
  </w:font>
  <w:font w:name="Times New Roman">
    <w:panose1 w:val="02020603050405020304"/>
    <w:charset w:val="EE"/>
    <w:family w:val="roman"/>
    <w:pitch w:val="variable"/>
    <w:sig w:usb0="20002A87" w:usb1="80000000" w:usb2="00000008" w:usb3="00000000" w:csb0="000001FF" w:csb1="00000000"/>
  </w:font>
  <w:font w:name="Cambria">
    <w:panose1 w:val="02040503050406030204"/>
    <w:charset w:val="EE"/>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embedSystemFonts/>
  <w:defaultTabStop w:val="708"/>
  <w:hyphenationZone w:val="425"/>
  <w:doNotHyphenateCaps/>
  <w:characterSpacingControl w:val="doNotCompress"/>
  <w:doNotValidateAgainstSchema/>
  <w:doNotDemarcateInvalidXml/>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34C22"/>
    <w:rsid w:val="00C34C22"/>
  </w:rsids>
  <m:mathPr>
    <m:mathFont m:val="Cambria Math"/>
    <m:brkBin m:val="before"/>
    <m:brkBinSub m:val="--"/>
    <m:smallFrac m:val="off"/>
    <m:dispDef/>
    <m:lMargin m:val="0"/>
    <m:rMargin m:val="0"/>
    <m:defJc m:val="centerGroup"/>
    <m:wrapIndent m:val="1440"/>
    <m:intLim m:val="subSup"/>
    <m:naryLim m:val="undOvr"/>
  </m:mathPr>
  <w:uiCompat97To2003/>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l-PL" w:eastAsia="pl-P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Normal (Web)"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Calibri" w:hAnsi="Calibri" w:cs="Calibri"/>
      <w:lang w:eastAsia="en-US"/>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spacing w:before="100" w:beforeAutospacing="1" w:after="119" w:line="240" w:lineRule="auto"/>
    </w:pPr>
    <w:rPr>
      <w:rFonts w:ascii="Times New Roman" w:hAnsi="Times New Roman" w:cstheme="minorBidi"/>
      <w:sz w:val="24"/>
      <w:szCs w:val="24"/>
      <w:lang w:eastAsia="pl-P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323232"/>
      </a:dk1>
      <a:lt1>
        <a:sysClr val="window" lastClr="F9F9F9"/>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112</TotalTime>
  <Pages>11</Pages>
  <Words>2594</Words>
  <Characters>14786</Characters>
  <Application>Microsoft Office Outlook</Application>
  <DocSecurity>0</DocSecurity>
  <Lines>0</Lines>
  <Paragraphs>0</Paragraphs>
  <ScaleCrop>false</ScaleCrop>
  <Company>Prywatny</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Użytkownik</dc:creator>
  <cp:keywords/>
  <dc:description/>
  <cp:lastModifiedBy>K.E</cp:lastModifiedBy>
  <cp:revision>5</cp:revision>
  <dcterms:created xsi:type="dcterms:W3CDTF">2021-03-23T20:59:00Z</dcterms:created>
  <dcterms:modified xsi:type="dcterms:W3CDTF">2021-03-23T23:48:00Z</dcterms:modified>
</cp:coreProperties>
</file>